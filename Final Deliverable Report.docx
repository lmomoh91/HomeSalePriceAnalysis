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F3642C" w:themeColor="text2"/>
          <w:spacing w:val="5"/>
          <w:kern w:val="28"/>
          <w:sz w:val="96"/>
          <w:szCs w:val="56"/>
          <w14:ligatures w14:val="standardContextual"/>
          <w14:cntxtAlts/>
        </w:rPr>
      </w:sdtEndPr>
      <w:sdtContent>
        <w:p w14:paraId="21BD7232" w14:textId="77777777" w:rsidR="00172D10" w:rsidRDefault="001C62C8">
          <w:r>
            <w:rPr>
              <w:noProof/>
            </w:rPr>
            <mc:AlternateContent>
              <mc:Choice Requires="wpg">
                <w:drawing>
                  <wp:anchor distT="0" distB="0" distL="114300" distR="114300" simplePos="0" relativeHeight="251658240" behindDoc="0" locked="0" layoutInCell="1" allowOverlap="1" wp14:anchorId="56D70241" wp14:editId="117E66BC">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7657373F" id="Group 27" o:spid="_x0000_s1026" alt="Hexagonal shapes" style="position:absolute;margin-left:270.45pt;margin-top:-221.6pt;width:343.55pt;height:376.3pt;z-index:251658240"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AoAAAAAAAAAIQCfbXQy0H4AANB+AAAUAAAAZHJzL21lZGlhL2ltYWdlMi5wbmeJUE5HDQoaCgAA&#10;AA1JSERSAAADTAAAA9AIBgAAAXI+yxkAAAABc1JHQgCuzhzpAAAABGdBTUEAALGPC/xhBQAAAAlw&#10;SFlzAAA7DgAAOw4BzLahgw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">
                      <v:imagedata r:id="rId19"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5A8CCA08"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7BD2A18E" w14:textId="77777777" w:rsidR="002A2E02" w:rsidRDefault="005D120C"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3937FC16" wp14:editId="33CE9DE7">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98909" id="Rectangle 18"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f3642c [3215]" stroked="f" strokeweight="2.25pt"/>
                      </w:pict>
                    </mc:Fallback>
                  </mc:AlternateContent>
                </w:r>
                <w:r w:rsidR="002A2E02">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188C6C74" wp14:editId="5E296732">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73350A" w14:textId="66D5B219" w:rsidR="0017767C" w:rsidRPr="008A25CD" w:rsidRDefault="0017767C" w:rsidP="002A2E02">
                                      <w:pPr>
                                        <w:pStyle w:val="Style1"/>
                                        <w:rPr>
                                          <w:b/>
                                          <w:sz w:val="60"/>
                                          <w:szCs w:val="60"/>
                                        </w:rPr>
                                      </w:pPr>
                                      <w:r>
                                        <w:rPr>
                                          <w:b/>
                                          <w:sz w:val="60"/>
                                          <w:szCs w:val="60"/>
                                        </w:rPr>
                                        <w:t>Prediction of Home Sale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8C6C74"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6573350A" w14:textId="66D5B219" w:rsidR="0017767C" w:rsidRPr="008A25CD" w:rsidRDefault="0017767C" w:rsidP="002A2E02">
                                <w:pPr>
                                  <w:pStyle w:val="Style1"/>
                                  <w:rPr>
                                    <w:b/>
                                    <w:sz w:val="60"/>
                                    <w:szCs w:val="60"/>
                                  </w:rPr>
                                </w:pPr>
                                <w:r>
                                  <w:rPr>
                                    <w:b/>
                                    <w:sz w:val="60"/>
                                    <w:szCs w:val="60"/>
                                  </w:rPr>
                                  <w:t>Prediction of Home Sale Price</w:t>
                                </w:r>
                              </w:p>
                            </w:txbxContent>
                          </v:textbox>
                          <w10:anchorlock/>
                        </v:shape>
                      </w:pict>
                    </mc:Fallback>
                  </mc:AlternateContent>
                </w:r>
              </w:p>
            </w:tc>
          </w:tr>
          <w:tr w:rsidR="002A2E02" w14:paraId="144D3BA2"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62F8213" w14:textId="77777777" w:rsidR="005D120C" w:rsidRDefault="002A2E02" w:rsidP="005D120C">
                <w:pPr>
                  <w:tabs>
                    <w:tab w:val="left" w:pos="397"/>
                    <w:tab w:val="center" w:pos="5695"/>
                  </w:tabs>
                  <w:jc w:val="center"/>
                  <w:rPr>
                    <w:rFonts w:asciiTheme="majorHAnsi" w:eastAsiaTheme="majorEastAsia" w:hAnsiTheme="majorHAnsi" w:cstheme="majorBidi"/>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7568C6D2" wp14:editId="4FA06870">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67E8D8" w14:textId="79021126" w:rsidR="0017767C" w:rsidRDefault="0017767C" w:rsidP="002A2E02">
                                      <w:pPr>
                                        <w:pStyle w:val="Subtitle"/>
                                        <w:jc w:val="center"/>
                                      </w:pPr>
                                      <w:r>
                                        <w:t>By: Leoman Momoh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68C6D2"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5667E8D8" w14:textId="79021126" w:rsidR="0017767C" w:rsidRDefault="0017767C" w:rsidP="002A2E02">
                                <w:pPr>
                                  <w:pStyle w:val="Subtitle"/>
                                  <w:jc w:val="center"/>
                                </w:pPr>
                                <w:r>
                                  <w:t>By: Leoman Momoh</w:t>
                                </w:r>
                              </w:p>
                            </w:txbxContent>
                          </v:textbox>
                          <w10:anchorlock/>
                        </v:shape>
                      </w:pict>
                    </mc:Fallback>
                  </mc:AlternateContent>
                </w:r>
              </w:p>
              <w:p w14:paraId="479E05B1"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p>
            </w:tc>
          </w:tr>
          <w:tr w:rsidR="002A2E02" w14:paraId="70159ED4"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71F571A4" w14:textId="77777777" w:rsidR="002A2E02" w:rsidRPr="005D120C" w:rsidRDefault="005D120C" w:rsidP="005D120C">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57D37E28" wp14:editId="679BACD4">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934EA1" w14:textId="46FC061A" w:rsidR="0017767C" w:rsidRPr="005D120C" w:rsidRDefault="0017767C" w:rsidP="0089426D">
                                      <w:pPr>
                                        <w:jc w:val="center"/>
                                        <w:rPr>
                                          <w:color w:val="FFFFFF" w:themeColor="background1"/>
                                        </w:rPr>
                                      </w:pPr>
                                      <w:r>
                                        <w:rPr>
                                          <w:color w:val="FFFFFF" w:themeColor="background1"/>
                                        </w:rPr>
                                        <w:t>A detailed report on construction of a Home Sale Price prediction model using python code, machine learning algorithms, and Statistical analysis.</w:t>
                                      </w:r>
                                    </w:p>
                                    <w:p w14:paraId="59930743" w14:textId="2705E0F1" w:rsidR="0017767C" w:rsidRPr="005D120C" w:rsidRDefault="0017767C" w:rsidP="005D120C">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D37E28"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27934EA1" w14:textId="46FC061A" w:rsidR="0017767C" w:rsidRPr="005D120C" w:rsidRDefault="0017767C" w:rsidP="0089426D">
                                <w:pPr>
                                  <w:jc w:val="center"/>
                                  <w:rPr>
                                    <w:color w:val="FFFFFF" w:themeColor="background1"/>
                                  </w:rPr>
                                </w:pPr>
                                <w:r>
                                  <w:rPr>
                                    <w:color w:val="FFFFFF" w:themeColor="background1"/>
                                  </w:rPr>
                                  <w:t>A detailed report on construction of a Home Sale Price prediction model using python code, machine learning algorithms, and Statistical analysis.</w:t>
                                </w:r>
                              </w:p>
                              <w:p w14:paraId="59930743" w14:textId="2705E0F1" w:rsidR="0017767C" w:rsidRPr="005D120C" w:rsidRDefault="0017767C" w:rsidP="005D120C">
                                <w:pPr>
                                  <w:jc w:val="center"/>
                                  <w:rPr>
                                    <w:color w:val="FFFFFF" w:themeColor="background1"/>
                                  </w:rPr>
                                </w:pPr>
                              </w:p>
                            </w:txbxContent>
                          </v:textbox>
                          <w10:anchorlock/>
                        </v:shape>
                      </w:pict>
                    </mc:Fallback>
                  </mc:AlternateContent>
                </w:r>
              </w:p>
            </w:tc>
          </w:tr>
          <w:tr w:rsidR="005D120C" w14:paraId="789790B1"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87B2DC5" w14:textId="00AD8C22" w:rsidR="002A2E02" w:rsidRDefault="002A2E02" w:rsidP="005D120C">
                <w:pPr>
                  <w:jc w:val="center"/>
                  <w:rPr>
                    <w:rFonts w:asciiTheme="majorHAnsi" w:eastAsiaTheme="majorEastAsia" w:hAnsiTheme="majorHAnsi" w:cstheme="majorBidi"/>
                    <w:color w:val="F3642C" w:themeColor="text2"/>
                    <w:spacing w:val="5"/>
                    <w:kern w:val="28"/>
                    <w:sz w:val="96"/>
                    <w:szCs w:val="56"/>
                    <w14:ligatures w14:val="standardContextual"/>
                    <w14:cntxtAlts/>
                  </w:rPr>
                </w:pPr>
              </w:p>
            </w:tc>
          </w:tr>
        </w:tbl>
        <w:p w14:paraId="5912DE76" w14:textId="77777777" w:rsidR="0062278D" w:rsidRDefault="001C62C8">
          <w:pPr>
            <w:rPr>
              <w:rFonts w:asciiTheme="majorHAnsi" w:eastAsiaTheme="majorEastAsia" w:hAnsiTheme="majorHAnsi" w:cstheme="majorBidi"/>
              <w:color w:val="F3642C" w:themeColor="text2"/>
              <w:spacing w:val="5"/>
              <w:kern w:val="28"/>
              <w:sz w:val="96"/>
              <w:szCs w:val="56"/>
              <w14:ligatures w14:val="standardContextual"/>
              <w14:cntxtAlts/>
            </w:rPr>
          </w:pPr>
          <w:r>
            <w:rPr>
              <w:noProof/>
            </w:rPr>
            <mc:AlternateContent>
              <mc:Choice Requires="wpg">
                <w:drawing>
                  <wp:anchor distT="0" distB="0" distL="114300" distR="114300" simplePos="0" relativeHeight="251666432" behindDoc="0" locked="0" layoutInCell="1" allowOverlap="1" wp14:anchorId="5A423B39" wp14:editId="66CAF9AD">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14:sizeRelH relativeFrom="margin">
                      <wp14:pctWidth>0</wp14:pctWidth>
                    </wp14:sizeRelH>
                  </wp:anchor>
                </w:drawing>
              </mc:Choice>
              <mc:Fallback>
                <w:pict>
                  <v:group w14:anchorId="7AB4F383" id="Group 28" o:spid="_x0000_s1026" alt="Hexagonal shapes" style="position:absolute;margin-left:-70.85pt;margin-top:493.45pt;width:321.95pt;height:267.2pt;z-index:251666432;mso-width-relative:margin"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">
                      <v:imagedata r:id="rId18" o:title="hexagon 4"/>
                    </v:shape>
                  </v:group>
                </w:pict>
              </mc:Fallback>
            </mc:AlternateContent>
          </w:r>
          <w:r w:rsidR="005D120C">
            <w:rPr>
              <w:noProof/>
            </w:rPr>
            <w:drawing>
              <wp:anchor distT="0" distB="0" distL="114300" distR="114300" simplePos="0" relativeHeight="251668480" behindDoc="0" locked="0" layoutInCell="1" allowOverlap="1" wp14:anchorId="68C70296" wp14:editId="58C1EE02">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513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F3642C" w:themeColor="text2"/>
              <w:spacing w:val="5"/>
              <w:kern w:val="28"/>
              <w:sz w:val="96"/>
              <w:szCs w:val="56"/>
              <w14:ligatures w14:val="standardContextual"/>
              <w14:cntxtAlts/>
            </w:rPr>
            <w:br w:type="page"/>
          </w:r>
        </w:p>
        <w:sdt>
          <w:sdtPr>
            <w:rPr>
              <w:rFonts w:asciiTheme="minorHAnsi" w:eastAsiaTheme="minorEastAsia" w:hAnsiTheme="minorHAnsi" w:cstheme="minorBidi"/>
              <w:b w:val="0"/>
              <w:bCs w:val="0"/>
              <w:i w:val="0"/>
              <w:color w:val="auto"/>
              <w:sz w:val="22"/>
              <w:szCs w:val="22"/>
            </w:rPr>
            <w:id w:val="-1275792954"/>
            <w:docPartObj>
              <w:docPartGallery w:val="Table of Contents"/>
              <w:docPartUnique/>
            </w:docPartObj>
          </w:sdtPr>
          <w:sdtEndPr>
            <w:rPr>
              <w:noProof/>
            </w:rPr>
          </w:sdtEndPr>
          <w:sdtContent>
            <w:p w14:paraId="2EFE8799" w14:textId="7D3449A7" w:rsidR="00E47DA9" w:rsidRDefault="00E47DA9">
              <w:pPr>
                <w:pStyle w:val="TOCHeading"/>
              </w:pPr>
              <w:r>
                <w:t>Table of Contents</w:t>
              </w:r>
            </w:p>
            <w:p w14:paraId="3C7CD2CB" w14:textId="59E001D6" w:rsidR="00BC3546" w:rsidRDefault="00E47DA9">
              <w:pPr>
                <w:pStyle w:val="TOC1"/>
                <w:tabs>
                  <w:tab w:val="right" w:leader="dot" w:pos="10070"/>
                </w:tabs>
                <w:rPr>
                  <w:noProof/>
                </w:rPr>
              </w:pPr>
              <w:r>
                <w:fldChar w:fldCharType="begin"/>
              </w:r>
              <w:r>
                <w:instrText xml:space="preserve"> TOC \o "1-3" \h \z \u </w:instrText>
              </w:r>
              <w:r>
                <w:fldChar w:fldCharType="separate"/>
              </w:r>
              <w:hyperlink r:id="rId20" w:anchor="_Toc508333610" w:history="1">
                <w:r w:rsidR="00BC3546" w:rsidRPr="00247E5D">
                  <w:rPr>
                    <w:rStyle w:val="Hyperlink"/>
                    <w:noProof/>
                  </w:rPr>
                  <w:t>The Hard Truth</w:t>
                </w:r>
                <w:r w:rsidR="00BC3546">
                  <w:rPr>
                    <w:noProof/>
                    <w:webHidden/>
                  </w:rPr>
                  <w:tab/>
                </w:r>
                <w:r w:rsidR="00BC3546">
                  <w:rPr>
                    <w:noProof/>
                    <w:webHidden/>
                  </w:rPr>
                  <w:fldChar w:fldCharType="begin"/>
                </w:r>
                <w:r w:rsidR="00BC3546">
                  <w:rPr>
                    <w:noProof/>
                    <w:webHidden/>
                  </w:rPr>
                  <w:instrText xml:space="preserve"> PAGEREF _Toc508333610 \h </w:instrText>
                </w:r>
                <w:r w:rsidR="00BC3546">
                  <w:rPr>
                    <w:noProof/>
                    <w:webHidden/>
                  </w:rPr>
                </w:r>
                <w:r w:rsidR="00BC3546">
                  <w:rPr>
                    <w:noProof/>
                    <w:webHidden/>
                  </w:rPr>
                  <w:fldChar w:fldCharType="separate"/>
                </w:r>
                <w:r w:rsidR="002D5315">
                  <w:rPr>
                    <w:noProof/>
                    <w:webHidden/>
                  </w:rPr>
                  <w:t>2</w:t>
                </w:r>
                <w:r w:rsidR="00BC3546">
                  <w:rPr>
                    <w:noProof/>
                    <w:webHidden/>
                  </w:rPr>
                  <w:fldChar w:fldCharType="end"/>
                </w:r>
              </w:hyperlink>
            </w:p>
            <w:p w14:paraId="1BAF9AFA" w14:textId="2E5BF251" w:rsidR="00BC3546" w:rsidRDefault="007A3506">
              <w:pPr>
                <w:pStyle w:val="TOC2"/>
                <w:rPr>
                  <w:noProof/>
                </w:rPr>
              </w:pPr>
              <w:hyperlink r:id="rId21" w:anchor="_Toc508333611" w:history="1">
                <w:r w:rsidR="00BC3546" w:rsidRPr="00FD4AC1">
                  <w:rPr>
                    <w:rStyle w:val="Hyperlink"/>
                    <w:noProof/>
                  </w:rPr>
                  <w:t>Introduction:</w:t>
                </w:r>
                <w:r w:rsidR="00BC3546">
                  <w:rPr>
                    <w:noProof/>
                    <w:webHidden/>
                  </w:rPr>
                  <w:tab/>
                </w:r>
                <w:r w:rsidR="00BC3546">
                  <w:rPr>
                    <w:noProof/>
                    <w:webHidden/>
                  </w:rPr>
                  <w:fldChar w:fldCharType="begin"/>
                </w:r>
                <w:r w:rsidR="00BC3546">
                  <w:rPr>
                    <w:noProof/>
                    <w:webHidden/>
                  </w:rPr>
                  <w:instrText xml:space="preserve"> PAGEREF _Toc508333611 \h </w:instrText>
                </w:r>
                <w:r w:rsidR="00BC3546">
                  <w:rPr>
                    <w:noProof/>
                    <w:webHidden/>
                  </w:rPr>
                </w:r>
                <w:r w:rsidR="00BC3546">
                  <w:rPr>
                    <w:noProof/>
                    <w:webHidden/>
                  </w:rPr>
                  <w:fldChar w:fldCharType="separate"/>
                </w:r>
                <w:r w:rsidR="002D5315">
                  <w:rPr>
                    <w:noProof/>
                    <w:webHidden/>
                  </w:rPr>
                  <w:t>2</w:t>
                </w:r>
                <w:r w:rsidR="00BC3546">
                  <w:rPr>
                    <w:noProof/>
                    <w:webHidden/>
                  </w:rPr>
                  <w:fldChar w:fldCharType="end"/>
                </w:r>
              </w:hyperlink>
            </w:p>
            <w:p w14:paraId="3AD92B82" w14:textId="7CD0A1AD" w:rsidR="00BC3546" w:rsidRDefault="007A3506">
              <w:pPr>
                <w:pStyle w:val="TOC2"/>
                <w:rPr>
                  <w:noProof/>
                </w:rPr>
              </w:pPr>
              <w:hyperlink r:id="rId22" w:anchor="_Toc508333612" w:history="1">
                <w:r w:rsidR="00BC3546" w:rsidRPr="00FD4AC1">
                  <w:rPr>
                    <w:rStyle w:val="Hyperlink"/>
                    <w:noProof/>
                  </w:rPr>
                  <w:t>The problem and data available:</w:t>
                </w:r>
                <w:r w:rsidR="00BC3546">
                  <w:rPr>
                    <w:noProof/>
                    <w:webHidden/>
                  </w:rPr>
                  <w:tab/>
                </w:r>
                <w:r w:rsidR="00BC3546">
                  <w:rPr>
                    <w:noProof/>
                    <w:webHidden/>
                  </w:rPr>
                  <w:fldChar w:fldCharType="begin"/>
                </w:r>
                <w:r w:rsidR="00BC3546">
                  <w:rPr>
                    <w:noProof/>
                    <w:webHidden/>
                  </w:rPr>
                  <w:instrText xml:space="preserve"> PAGEREF _Toc508333612 \h </w:instrText>
                </w:r>
                <w:r w:rsidR="00BC3546">
                  <w:rPr>
                    <w:noProof/>
                    <w:webHidden/>
                  </w:rPr>
                </w:r>
                <w:r w:rsidR="00BC3546">
                  <w:rPr>
                    <w:noProof/>
                    <w:webHidden/>
                  </w:rPr>
                  <w:fldChar w:fldCharType="separate"/>
                </w:r>
                <w:r w:rsidR="002D5315">
                  <w:rPr>
                    <w:noProof/>
                    <w:webHidden/>
                  </w:rPr>
                  <w:t>2</w:t>
                </w:r>
                <w:r w:rsidR="00BC3546">
                  <w:rPr>
                    <w:noProof/>
                    <w:webHidden/>
                  </w:rPr>
                  <w:fldChar w:fldCharType="end"/>
                </w:r>
              </w:hyperlink>
            </w:p>
            <w:p w14:paraId="3866E707" w14:textId="6434B018" w:rsidR="00BC3546" w:rsidRDefault="007A3506">
              <w:pPr>
                <w:pStyle w:val="TOC2"/>
                <w:rPr>
                  <w:noProof/>
                </w:rPr>
              </w:pPr>
              <w:hyperlink r:id="rId23" w:anchor="_Toc508333613" w:history="1">
                <w:r w:rsidR="00BC3546" w:rsidRPr="00FD4AC1">
                  <w:rPr>
                    <w:rStyle w:val="Hyperlink"/>
                    <w:noProof/>
                  </w:rPr>
                  <w:t>Deliverables:</w:t>
                </w:r>
                <w:r w:rsidR="00BC3546">
                  <w:rPr>
                    <w:noProof/>
                    <w:webHidden/>
                  </w:rPr>
                  <w:tab/>
                </w:r>
                <w:r w:rsidR="00BC3546">
                  <w:rPr>
                    <w:noProof/>
                    <w:webHidden/>
                  </w:rPr>
                  <w:fldChar w:fldCharType="begin"/>
                </w:r>
                <w:r w:rsidR="00BC3546">
                  <w:rPr>
                    <w:noProof/>
                    <w:webHidden/>
                  </w:rPr>
                  <w:instrText xml:space="preserve"> PAGEREF _Toc508333613 \h </w:instrText>
                </w:r>
                <w:r w:rsidR="00BC3546">
                  <w:rPr>
                    <w:noProof/>
                    <w:webHidden/>
                  </w:rPr>
                </w:r>
                <w:r w:rsidR="00BC3546">
                  <w:rPr>
                    <w:noProof/>
                    <w:webHidden/>
                  </w:rPr>
                  <w:fldChar w:fldCharType="separate"/>
                </w:r>
                <w:r w:rsidR="002D5315">
                  <w:rPr>
                    <w:noProof/>
                    <w:webHidden/>
                  </w:rPr>
                  <w:t>2</w:t>
                </w:r>
                <w:r w:rsidR="00BC3546">
                  <w:rPr>
                    <w:noProof/>
                    <w:webHidden/>
                  </w:rPr>
                  <w:fldChar w:fldCharType="end"/>
                </w:r>
              </w:hyperlink>
            </w:p>
            <w:p w14:paraId="5EB9D859" w14:textId="449AD684" w:rsidR="00BC3546" w:rsidRDefault="007A3506">
              <w:pPr>
                <w:pStyle w:val="TOC1"/>
                <w:tabs>
                  <w:tab w:val="right" w:leader="dot" w:pos="10070"/>
                </w:tabs>
                <w:rPr>
                  <w:noProof/>
                </w:rPr>
              </w:pPr>
              <w:hyperlink w:anchor="_Toc508333614" w:history="1">
                <w:r w:rsidR="00BC3546" w:rsidRPr="00FD4AC1">
                  <w:rPr>
                    <w:rStyle w:val="Hyperlink"/>
                    <w:noProof/>
                  </w:rPr>
                  <w:t>Exploratory Data Analysis</w:t>
                </w:r>
                <w:r w:rsidR="00BC3546">
                  <w:rPr>
                    <w:noProof/>
                    <w:webHidden/>
                  </w:rPr>
                  <w:tab/>
                </w:r>
                <w:r w:rsidR="00BC3546">
                  <w:rPr>
                    <w:noProof/>
                    <w:webHidden/>
                  </w:rPr>
                  <w:fldChar w:fldCharType="begin"/>
                </w:r>
                <w:r w:rsidR="00BC3546">
                  <w:rPr>
                    <w:noProof/>
                    <w:webHidden/>
                  </w:rPr>
                  <w:instrText xml:space="preserve"> PAGEREF _Toc508333614 \h </w:instrText>
                </w:r>
                <w:r w:rsidR="00BC3546">
                  <w:rPr>
                    <w:noProof/>
                    <w:webHidden/>
                  </w:rPr>
                </w:r>
                <w:r w:rsidR="00BC3546">
                  <w:rPr>
                    <w:noProof/>
                    <w:webHidden/>
                  </w:rPr>
                  <w:fldChar w:fldCharType="separate"/>
                </w:r>
                <w:r w:rsidR="002D5315">
                  <w:rPr>
                    <w:noProof/>
                    <w:webHidden/>
                  </w:rPr>
                  <w:t>3</w:t>
                </w:r>
                <w:r w:rsidR="00BC3546">
                  <w:rPr>
                    <w:noProof/>
                    <w:webHidden/>
                  </w:rPr>
                  <w:fldChar w:fldCharType="end"/>
                </w:r>
              </w:hyperlink>
            </w:p>
            <w:p w14:paraId="1AADC240" w14:textId="27D76543" w:rsidR="00BC3546" w:rsidRDefault="007A3506">
              <w:pPr>
                <w:pStyle w:val="TOC1"/>
                <w:tabs>
                  <w:tab w:val="right" w:leader="dot" w:pos="10070"/>
                </w:tabs>
                <w:rPr>
                  <w:noProof/>
                </w:rPr>
              </w:pPr>
              <w:hyperlink w:anchor="_Toc508333615" w:history="1">
                <w:r w:rsidR="00BC3546" w:rsidRPr="00FD4AC1">
                  <w:rPr>
                    <w:rStyle w:val="Hyperlink"/>
                    <w:noProof/>
                  </w:rPr>
                  <w:t>Statistical Inference</w:t>
                </w:r>
                <w:r w:rsidR="00BC3546">
                  <w:rPr>
                    <w:noProof/>
                    <w:webHidden/>
                  </w:rPr>
                  <w:tab/>
                </w:r>
                <w:r w:rsidR="00BC3546">
                  <w:rPr>
                    <w:noProof/>
                    <w:webHidden/>
                  </w:rPr>
                  <w:fldChar w:fldCharType="begin"/>
                </w:r>
                <w:r w:rsidR="00BC3546">
                  <w:rPr>
                    <w:noProof/>
                    <w:webHidden/>
                  </w:rPr>
                  <w:instrText xml:space="preserve"> PAGEREF _Toc508333615 \h </w:instrText>
                </w:r>
                <w:r w:rsidR="00BC3546">
                  <w:rPr>
                    <w:noProof/>
                    <w:webHidden/>
                  </w:rPr>
                </w:r>
                <w:r w:rsidR="00BC3546">
                  <w:rPr>
                    <w:noProof/>
                    <w:webHidden/>
                  </w:rPr>
                  <w:fldChar w:fldCharType="separate"/>
                </w:r>
                <w:r w:rsidR="002D5315">
                  <w:rPr>
                    <w:noProof/>
                    <w:webHidden/>
                  </w:rPr>
                  <w:t>6</w:t>
                </w:r>
                <w:r w:rsidR="00BC3546">
                  <w:rPr>
                    <w:noProof/>
                    <w:webHidden/>
                  </w:rPr>
                  <w:fldChar w:fldCharType="end"/>
                </w:r>
              </w:hyperlink>
            </w:p>
            <w:p w14:paraId="1701C4A7" w14:textId="7DA49425" w:rsidR="00BC3546" w:rsidRDefault="007A3506">
              <w:pPr>
                <w:pStyle w:val="TOC1"/>
                <w:tabs>
                  <w:tab w:val="right" w:leader="dot" w:pos="10070"/>
                </w:tabs>
                <w:rPr>
                  <w:noProof/>
                </w:rPr>
              </w:pPr>
              <w:hyperlink w:anchor="_Toc508333616" w:history="1">
                <w:r w:rsidR="00BC3546" w:rsidRPr="00FD4AC1">
                  <w:rPr>
                    <w:rStyle w:val="Hyperlink"/>
                    <w:noProof/>
                  </w:rPr>
                  <w:t>Preprocessing and Model Construction</w:t>
                </w:r>
                <w:r w:rsidR="00BC3546">
                  <w:rPr>
                    <w:noProof/>
                    <w:webHidden/>
                  </w:rPr>
                  <w:tab/>
                </w:r>
                <w:r w:rsidR="00BC3546">
                  <w:rPr>
                    <w:noProof/>
                    <w:webHidden/>
                  </w:rPr>
                  <w:fldChar w:fldCharType="begin"/>
                </w:r>
                <w:r w:rsidR="00BC3546">
                  <w:rPr>
                    <w:noProof/>
                    <w:webHidden/>
                  </w:rPr>
                  <w:instrText xml:space="preserve"> PAGEREF _Toc508333616 \h </w:instrText>
                </w:r>
                <w:r w:rsidR="00BC3546">
                  <w:rPr>
                    <w:noProof/>
                    <w:webHidden/>
                  </w:rPr>
                </w:r>
                <w:r w:rsidR="00BC3546">
                  <w:rPr>
                    <w:noProof/>
                    <w:webHidden/>
                  </w:rPr>
                  <w:fldChar w:fldCharType="separate"/>
                </w:r>
                <w:r w:rsidR="002D5315">
                  <w:rPr>
                    <w:noProof/>
                    <w:webHidden/>
                  </w:rPr>
                  <w:t>9</w:t>
                </w:r>
                <w:r w:rsidR="00BC3546">
                  <w:rPr>
                    <w:noProof/>
                    <w:webHidden/>
                  </w:rPr>
                  <w:fldChar w:fldCharType="end"/>
                </w:r>
              </w:hyperlink>
            </w:p>
            <w:p w14:paraId="39E2055F" w14:textId="45AF96B9" w:rsidR="00BC3546" w:rsidRDefault="007A3506">
              <w:pPr>
                <w:pStyle w:val="TOC2"/>
                <w:rPr>
                  <w:noProof/>
                </w:rPr>
              </w:pPr>
              <w:hyperlink w:anchor="_Toc508333617" w:history="1">
                <w:r w:rsidR="00BC3546" w:rsidRPr="00FD4AC1">
                  <w:rPr>
                    <w:rStyle w:val="Hyperlink"/>
                    <w:noProof/>
                  </w:rPr>
                  <w:t>1</w:t>
                </w:r>
                <w:r w:rsidR="00BC3546" w:rsidRPr="00FD4AC1">
                  <w:rPr>
                    <w:rStyle w:val="Hyperlink"/>
                    <w:noProof/>
                    <w:vertAlign w:val="superscript"/>
                  </w:rPr>
                  <w:t>st</w:t>
                </w:r>
                <w:r w:rsidR="00BC3546" w:rsidRPr="00FD4AC1">
                  <w:rPr>
                    <w:rStyle w:val="Hyperlink"/>
                    <w:noProof/>
                  </w:rPr>
                  <w:t xml:space="preserve"> Model</w:t>
                </w:r>
                <w:r w:rsidR="00BC3546">
                  <w:rPr>
                    <w:noProof/>
                    <w:webHidden/>
                  </w:rPr>
                  <w:tab/>
                </w:r>
                <w:r w:rsidR="00BC3546">
                  <w:rPr>
                    <w:noProof/>
                    <w:webHidden/>
                  </w:rPr>
                  <w:fldChar w:fldCharType="begin"/>
                </w:r>
                <w:r w:rsidR="00BC3546">
                  <w:rPr>
                    <w:noProof/>
                    <w:webHidden/>
                  </w:rPr>
                  <w:instrText xml:space="preserve"> PAGEREF _Toc508333617 \h </w:instrText>
                </w:r>
                <w:r w:rsidR="00BC3546">
                  <w:rPr>
                    <w:noProof/>
                    <w:webHidden/>
                  </w:rPr>
                </w:r>
                <w:r w:rsidR="00BC3546">
                  <w:rPr>
                    <w:noProof/>
                    <w:webHidden/>
                  </w:rPr>
                  <w:fldChar w:fldCharType="separate"/>
                </w:r>
                <w:r w:rsidR="002D5315">
                  <w:rPr>
                    <w:noProof/>
                    <w:webHidden/>
                  </w:rPr>
                  <w:t>9</w:t>
                </w:r>
                <w:r w:rsidR="00BC3546">
                  <w:rPr>
                    <w:noProof/>
                    <w:webHidden/>
                  </w:rPr>
                  <w:fldChar w:fldCharType="end"/>
                </w:r>
              </w:hyperlink>
            </w:p>
            <w:p w14:paraId="2EF4EB06" w14:textId="43B9CE31" w:rsidR="00BC3546" w:rsidRDefault="007A3506">
              <w:pPr>
                <w:pStyle w:val="TOC2"/>
                <w:rPr>
                  <w:noProof/>
                </w:rPr>
              </w:pPr>
              <w:hyperlink w:anchor="_Toc508333618" w:history="1">
                <w:r w:rsidR="00BC3546" w:rsidRPr="00FD4AC1">
                  <w:rPr>
                    <w:rStyle w:val="Hyperlink"/>
                    <w:noProof/>
                  </w:rPr>
                  <w:t>2</w:t>
                </w:r>
                <w:r w:rsidR="00BC3546" w:rsidRPr="00FD4AC1">
                  <w:rPr>
                    <w:rStyle w:val="Hyperlink"/>
                    <w:noProof/>
                    <w:vertAlign w:val="superscript"/>
                  </w:rPr>
                  <w:t>nd</w:t>
                </w:r>
                <w:r w:rsidR="00BC3546" w:rsidRPr="00FD4AC1">
                  <w:rPr>
                    <w:rStyle w:val="Hyperlink"/>
                    <w:noProof/>
                  </w:rPr>
                  <w:t xml:space="preserve"> Model</w:t>
                </w:r>
                <w:r w:rsidR="00BC3546">
                  <w:rPr>
                    <w:noProof/>
                    <w:webHidden/>
                  </w:rPr>
                  <w:tab/>
                </w:r>
                <w:r w:rsidR="00BC3546">
                  <w:rPr>
                    <w:noProof/>
                    <w:webHidden/>
                  </w:rPr>
                  <w:fldChar w:fldCharType="begin"/>
                </w:r>
                <w:r w:rsidR="00BC3546">
                  <w:rPr>
                    <w:noProof/>
                    <w:webHidden/>
                  </w:rPr>
                  <w:instrText xml:space="preserve"> PAGEREF _Toc508333618 \h </w:instrText>
                </w:r>
                <w:r w:rsidR="00BC3546">
                  <w:rPr>
                    <w:noProof/>
                    <w:webHidden/>
                  </w:rPr>
                </w:r>
                <w:r w:rsidR="00BC3546">
                  <w:rPr>
                    <w:noProof/>
                    <w:webHidden/>
                  </w:rPr>
                  <w:fldChar w:fldCharType="separate"/>
                </w:r>
                <w:r w:rsidR="002D5315">
                  <w:rPr>
                    <w:noProof/>
                    <w:webHidden/>
                  </w:rPr>
                  <w:t>10</w:t>
                </w:r>
                <w:r w:rsidR="00BC3546">
                  <w:rPr>
                    <w:noProof/>
                    <w:webHidden/>
                  </w:rPr>
                  <w:fldChar w:fldCharType="end"/>
                </w:r>
              </w:hyperlink>
            </w:p>
            <w:p w14:paraId="04E91309" w14:textId="7CEDADEB" w:rsidR="00BC3546" w:rsidRDefault="007A3506">
              <w:pPr>
                <w:pStyle w:val="TOC2"/>
                <w:rPr>
                  <w:noProof/>
                </w:rPr>
              </w:pPr>
              <w:hyperlink w:anchor="_Toc508333619" w:history="1">
                <w:r w:rsidR="00BC3546" w:rsidRPr="00FD4AC1">
                  <w:rPr>
                    <w:rStyle w:val="Hyperlink"/>
                    <w:noProof/>
                  </w:rPr>
                  <w:t>3</w:t>
                </w:r>
                <w:r w:rsidR="00BC3546" w:rsidRPr="00FD4AC1">
                  <w:rPr>
                    <w:rStyle w:val="Hyperlink"/>
                    <w:noProof/>
                    <w:vertAlign w:val="superscript"/>
                  </w:rPr>
                  <w:t>rd</w:t>
                </w:r>
                <w:r w:rsidR="00BC3546" w:rsidRPr="00FD4AC1">
                  <w:rPr>
                    <w:rStyle w:val="Hyperlink"/>
                    <w:noProof/>
                  </w:rPr>
                  <w:t xml:space="preserve"> Model and Boosting</w:t>
                </w:r>
                <w:r w:rsidR="00BC3546">
                  <w:rPr>
                    <w:noProof/>
                    <w:webHidden/>
                  </w:rPr>
                  <w:tab/>
                </w:r>
                <w:r w:rsidR="00BC3546">
                  <w:rPr>
                    <w:noProof/>
                    <w:webHidden/>
                  </w:rPr>
                  <w:fldChar w:fldCharType="begin"/>
                </w:r>
                <w:r w:rsidR="00BC3546">
                  <w:rPr>
                    <w:noProof/>
                    <w:webHidden/>
                  </w:rPr>
                  <w:instrText xml:space="preserve"> PAGEREF _Toc508333619 \h </w:instrText>
                </w:r>
                <w:r w:rsidR="00BC3546">
                  <w:rPr>
                    <w:noProof/>
                    <w:webHidden/>
                  </w:rPr>
                </w:r>
                <w:r w:rsidR="00BC3546">
                  <w:rPr>
                    <w:noProof/>
                    <w:webHidden/>
                  </w:rPr>
                  <w:fldChar w:fldCharType="separate"/>
                </w:r>
                <w:r w:rsidR="002D5315">
                  <w:rPr>
                    <w:noProof/>
                    <w:webHidden/>
                  </w:rPr>
                  <w:t>11</w:t>
                </w:r>
                <w:r w:rsidR="00BC3546">
                  <w:rPr>
                    <w:noProof/>
                    <w:webHidden/>
                  </w:rPr>
                  <w:fldChar w:fldCharType="end"/>
                </w:r>
              </w:hyperlink>
            </w:p>
            <w:p w14:paraId="7C8BE92D" w14:textId="46772587" w:rsidR="00BC3546" w:rsidRDefault="007A3506">
              <w:pPr>
                <w:pStyle w:val="TOC1"/>
                <w:tabs>
                  <w:tab w:val="right" w:leader="dot" w:pos="10070"/>
                </w:tabs>
                <w:rPr>
                  <w:noProof/>
                </w:rPr>
              </w:pPr>
              <w:hyperlink w:anchor="_Toc508333620" w:history="1">
                <w:r w:rsidR="00BC3546" w:rsidRPr="00FD4AC1">
                  <w:rPr>
                    <w:rStyle w:val="Hyperlink"/>
                    <w:noProof/>
                  </w:rPr>
                  <w:t>Key Insights</w:t>
                </w:r>
                <w:r w:rsidR="00BC3546">
                  <w:rPr>
                    <w:noProof/>
                    <w:webHidden/>
                  </w:rPr>
                  <w:tab/>
                </w:r>
                <w:r w:rsidR="00BC3546">
                  <w:rPr>
                    <w:noProof/>
                    <w:webHidden/>
                  </w:rPr>
                  <w:fldChar w:fldCharType="begin"/>
                </w:r>
                <w:r w:rsidR="00BC3546">
                  <w:rPr>
                    <w:noProof/>
                    <w:webHidden/>
                  </w:rPr>
                  <w:instrText xml:space="preserve"> PAGEREF _Toc508333620 \h </w:instrText>
                </w:r>
                <w:r w:rsidR="00BC3546">
                  <w:rPr>
                    <w:noProof/>
                    <w:webHidden/>
                  </w:rPr>
                </w:r>
                <w:r w:rsidR="00BC3546">
                  <w:rPr>
                    <w:noProof/>
                    <w:webHidden/>
                  </w:rPr>
                  <w:fldChar w:fldCharType="separate"/>
                </w:r>
                <w:r w:rsidR="002D5315">
                  <w:rPr>
                    <w:noProof/>
                    <w:webHidden/>
                  </w:rPr>
                  <w:t>12</w:t>
                </w:r>
                <w:r w:rsidR="00BC3546">
                  <w:rPr>
                    <w:noProof/>
                    <w:webHidden/>
                  </w:rPr>
                  <w:fldChar w:fldCharType="end"/>
                </w:r>
              </w:hyperlink>
            </w:p>
            <w:p w14:paraId="19FC94F6" w14:textId="039B9031" w:rsidR="00997050" w:rsidRDefault="00E47DA9" w:rsidP="00997050">
              <w:pPr>
                <w:pStyle w:val="TOC1"/>
                <w:tabs>
                  <w:tab w:val="right" w:leader="dot" w:pos="10070"/>
                </w:tabs>
                <w:rPr>
                  <w:noProof/>
                </w:rPr>
              </w:pPr>
              <w:r>
                <w:rPr>
                  <w:b/>
                  <w:bCs/>
                  <w:noProof/>
                </w:rPr>
                <w:fldChar w:fldCharType="end"/>
              </w:r>
            </w:p>
            <w:p w14:paraId="4C9374E5" w14:textId="01F75151" w:rsidR="00683548" w:rsidRPr="00BC3546" w:rsidRDefault="007A3506"/>
          </w:sdtContent>
        </w:sdt>
        <w:p w14:paraId="096D5FF1" w14:textId="77777777" w:rsidR="00683548" w:rsidRDefault="00683548">
          <w:pPr>
            <w:rPr>
              <w:rFonts w:asciiTheme="majorHAnsi" w:eastAsiaTheme="majorEastAsia" w:hAnsiTheme="majorHAnsi" w:cstheme="majorBidi"/>
              <w:color w:val="F3642C" w:themeColor="text2"/>
              <w:spacing w:val="5"/>
              <w:kern w:val="28"/>
              <w:sz w:val="96"/>
              <w:szCs w:val="56"/>
              <w14:ligatures w14:val="standardContextual"/>
              <w14:cntxtAlts/>
            </w:rPr>
          </w:pPr>
        </w:p>
        <w:p w14:paraId="303F30AB" w14:textId="77777777" w:rsidR="00683548" w:rsidRDefault="00683548">
          <w:pPr>
            <w:rPr>
              <w:rFonts w:asciiTheme="majorHAnsi" w:eastAsiaTheme="majorEastAsia" w:hAnsiTheme="majorHAnsi" w:cstheme="majorBidi"/>
              <w:color w:val="F3642C" w:themeColor="text2"/>
              <w:spacing w:val="5"/>
              <w:kern w:val="28"/>
              <w:sz w:val="96"/>
              <w:szCs w:val="56"/>
              <w14:ligatures w14:val="standardContextual"/>
              <w14:cntxtAlts/>
            </w:rPr>
          </w:pPr>
        </w:p>
        <w:p w14:paraId="766EA161" w14:textId="77777777" w:rsidR="00E47DA9" w:rsidRDefault="00E47DA9">
          <w:pPr>
            <w:rPr>
              <w:rFonts w:asciiTheme="majorHAnsi" w:eastAsiaTheme="majorEastAsia" w:hAnsiTheme="majorHAnsi" w:cstheme="majorBidi"/>
              <w:color w:val="F3642C" w:themeColor="text2"/>
              <w:spacing w:val="5"/>
              <w:kern w:val="28"/>
              <w:sz w:val="96"/>
              <w:szCs w:val="56"/>
              <w14:ligatures w14:val="standardContextual"/>
              <w14:cntxtAlts/>
            </w:rPr>
          </w:pPr>
        </w:p>
        <w:p w14:paraId="6996C3FE" w14:textId="6C7C77A7" w:rsidR="00172D10" w:rsidRDefault="007A3506">
          <w:pPr>
            <w:rPr>
              <w:rFonts w:asciiTheme="majorHAnsi" w:eastAsiaTheme="majorEastAsia" w:hAnsiTheme="majorHAnsi" w:cstheme="majorBidi"/>
              <w:color w:val="F3642C" w:themeColor="text2"/>
              <w:spacing w:val="5"/>
              <w:kern w:val="28"/>
              <w:sz w:val="96"/>
              <w:szCs w:val="56"/>
              <w14:ligatures w14:val="standardContextual"/>
              <w14:cntxtAlts/>
            </w:rPr>
          </w:pPr>
        </w:p>
      </w:sdtContent>
    </w:sdt>
    <w:tbl>
      <w:tblPr>
        <w:tblStyle w:val="PlainTable4"/>
        <w:tblW w:w="11797" w:type="dxa"/>
        <w:tblInd w:w="-630" w:type="dxa"/>
        <w:tblLayout w:type="fixed"/>
        <w:tblLook w:val="04A0" w:firstRow="1" w:lastRow="0" w:firstColumn="1" w:lastColumn="0" w:noHBand="0" w:noVBand="1"/>
      </w:tblPr>
      <w:tblGrid>
        <w:gridCol w:w="7814"/>
        <w:gridCol w:w="236"/>
        <w:gridCol w:w="3747"/>
      </w:tblGrid>
      <w:tr w:rsidR="00732598" w14:paraId="483788DF" w14:textId="77777777" w:rsidTr="00B86268">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7814" w:type="dxa"/>
            <w:vMerge w:val="restart"/>
            <w:vAlign w:val="bottom"/>
          </w:tcPr>
          <w:p w14:paraId="57E9E47A" w14:textId="67A88DE1" w:rsidR="00B903A7" w:rsidRPr="00B903A7" w:rsidRDefault="00B86268" w:rsidP="00B86268">
            <w:pPr>
              <w:pStyle w:val="Title"/>
              <w:jc w:val="center"/>
              <w:rPr>
                <w:b/>
              </w:rPr>
            </w:pPr>
            <w:r>
              <w:rPr>
                <w:noProof/>
              </w:rPr>
              <w:lastRenderedPageBreak/>
              <mc:AlternateContent>
                <mc:Choice Requires="wps">
                  <w:drawing>
                    <wp:inline distT="0" distB="0" distL="0" distR="0" wp14:anchorId="24AE6BCF" wp14:editId="6D424792">
                      <wp:extent cx="4749421" cy="382137"/>
                      <wp:effectExtent l="0" t="0" r="0" b="0"/>
                      <wp:docPr id="11" name="Text Box 11"/>
                      <wp:cNvGraphicFramePr/>
                      <a:graphic xmlns:a="http://schemas.openxmlformats.org/drawingml/2006/main">
                        <a:graphicData uri="http://schemas.microsoft.com/office/word/2010/wordprocessingShape">
                          <wps:wsp>
                            <wps:cNvSpPr txBox="1"/>
                            <wps:spPr>
                              <a:xfrm>
                                <a:off x="0" y="0"/>
                                <a:ext cx="4749421"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B2E34" w14:textId="77777777" w:rsidR="00B86268" w:rsidRPr="009823B0" w:rsidRDefault="00B86268" w:rsidP="00B86268">
                                  <w:pPr>
                                    <w:pStyle w:val="Subtitle"/>
                                  </w:pPr>
                                  <w:r>
                                    <w:t>A peak at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AE6BCF" id="Text Box 11" o:spid="_x0000_s1029" type="#_x0000_t202" style="width:373.95pt;height: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" filled="f" stroked="f">
                      <v:textbox>
                        <w:txbxContent>
                          <w:p w14:paraId="7D1B2E34" w14:textId="77777777" w:rsidR="00B86268" w:rsidRPr="009823B0" w:rsidRDefault="00B86268" w:rsidP="00B86268">
                            <w:pPr>
                              <w:pStyle w:val="Subtitle"/>
                            </w:pPr>
                            <w:r>
                              <w:t>A peak at the problem</w:t>
                            </w:r>
                          </w:p>
                        </w:txbxContent>
                      </v:textbox>
                      <w10:anchorlock/>
                    </v:shape>
                  </w:pict>
                </mc:Fallback>
              </mc:AlternateContent>
            </w:r>
            <w:r w:rsidR="00A619D1">
              <w:rPr>
                <w:noProof/>
                <w14:ligatures w14:val="none"/>
                <w14:cntxtAlts w14:val="0"/>
              </w:rPr>
              <mc:AlternateContent>
                <mc:Choice Requires="wps">
                  <w:drawing>
                    <wp:anchor distT="0" distB="0" distL="114300" distR="114300" simplePos="0" relativeHeight="251674624" behindDoc="0" locked="0" layoutInCell="1" allowOverlap="1" wp14:anchorId="6965C7E5" wp14:editId="47F91EA8">
                      <wp:simplePos x="0" y="0"/>
                      <wp:positionH relativeFrom="column">
                        <wp:posOffset>49530</wp:posOffset>
                      </wp:positionH>
                      <wp:positionV relativeFrom="paragraph">
                        <wp:posOffset>31115</wp:posOffset>
                      </wp:positionV>
                      <wp:extent cx="4885055" cy="474980"/>
                      <wp:effectExtent l="0" t="0" r="0" b="1270"/>
                      <wp:wrapTopAndBottom/>
                      <wp:docPr id="10" name="Text Box 10"/>
                      <wp:cNvGraphicFramePr/>
                      <a:graphic xmlns:a="http://schemas.openxmlformats.org/drawingml/2006/main">
                        <a:graphicData uri="http://schemas.microsoft.com/office/word/2010/wordprocessingShape">
                          <wps:wsp>
                            <wps:cNvSpPr txBox="1"/>
                            <wps:spPr>
                              <a:xfrm>
                                <a:off x="0" y="0"/>
                                <a:ext cx="4885055" cy="474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AC68CA" w14:textId="1350070F" w:rsidR="0017767C" w:rsidRPr="00A619D1" w:rsidRDefault="0017767C" w:rsidP="004F53E9">
                                  <w:pPr>
                                    <w:pStyle w:val="Title"/>
                                    <w:rPr>
                                      <w:u w:val="single"/>
                                    </w:rPr>
                                  </w:pPr>
                                  <w:r w:rsidRPr="00A619D1">
                                    <w:rPr>
                                      <w:u w:val="single"/>
                                    </w:rPr>
                                    <w:t>What’s the Right Price?</w:t>
                                  </w:r>
                                </w:p>
                                <w:p w14:paraId="153D0A97" w14:textId="77777777" w:rsidR="0017767C" w:rsidRDefault="0017767C" w:rsidP="004F53E9">
                                  <w:pPr>
                                    <w:pStyle w:val="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5C7E5" id="Text Box 10" o:spid="_x0000_s1030" type="#_x0000_t202" style="position:absolute;left:0;text-align:left;margin-left:3.9pt;margin-top:2.45pt;width:384.65pt;height:3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" filled="f" stroked="f">
                      <v:textbox>
                        <w:txbxContent>
                          <w:p w14:paraId="74AC68CA" w14:textId="1350070F" w:rsidR="0017767C" w:rsidRPr="00A619D1" w:rsidRDefault="0017767C" w:rsidP="004F53E9">
                            <w:pPr>
                              <w:pStyle w:val="Title"/>
                              <w:rPr>
                                <w:u w:val="single"/>
                              </w:rPr>
                            </w:pPr>
                            <w:r w:rsidRPr="00A619D1">
                              <w:rPr>
                                <w:u w:val="single"/>
                              </w:rPr>
                              <w:t>What’s the Right Price?</w:t>
                            </w:r>
                          </w:p>
                          <w:p w14:paraId="153D0A97" w14:textId="77777777" w:rsidR="0017767C" w:rsidRDefault="0017767C" w:rsidP="004F53E9">
                            <w:pPr>
                              <w:pStyle w:val="Title"/>
                            </w:pPr>
                          </w:p>
                        </w:txbxContent>
                      </v:textbox>
                      <w10:wrap type="topAndBottom"/>
                    </v:shape>
                  </w:pict>
                </mc:Fallback>
              </mc:AlternateContent>
            </w:r>
          </w:p>
        </w:tc>
        <w:tc>
          <w:tcPr>
            <w:tcW w:w="236" w:type="dxa"/>
            <w:vMerge w:val="restart"/>
          </w:tcPr>
          <w:p w14:paraId="42EF0A2A" w14:textId="77777777" w:rsidR="00B903A7" w:rsidRDefault="00B903A7">
            <w:pPr>
              <w:cnfStyle w:val="100000000000" w:firstRow="1" w:lastRow="0" w:firstColumn="0" w:lastColumn="0" w:oddVBand="0" w:evenVBand="0" w:oddHBand="0" w:evenHBand="0" w:firstRowFirstColumn="0" w:firstRowLastColumn="0" w:lastRowFirstColumn="0" w:lastRowLastColumn="0"/>
            </w:pPr>
          </w:p>
        </w:tc>
        <w:tc>
          <w:tcPr>
            <w:tcW w:w="3747" w:type="dxa"/>
            <w:shd w:val="clear" w:color="auto" w:fill="3F1D5A" w:themeFill="accent1"/>
            <w:vAlign w:val="center"/>
          </w:tcPr>
          <w:p w14:paraId="6765D209" w14:textId="77777777" w:rsidR="00B903A7" w:rsidRDefault="00B903A7" w:rsidP="00426F60">
            <w:pPr>
              <w:jc w:val="cente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5CE4DA5B" wp14:editId="5299C527">
                      <wp:extent cx="2101756" cy="846161"/>
                      <wp:effectExtent l="0" t="0" r="0" b="0"/>
                      <wp:docPr id="1" name="Text Box 1"/>
                      <wp:cNvGraphicFramePr/>
                      <a:graphic xmlns:a="http://schemas.openxmlformats.org/drawingml/2006/main">
                        <a:graphicData uri="http://schemas.microsoft.com/office/word/2010/wordprocessingShape">
                          <wps:wsp>
                            <wps:cNvSpPr txBox="1"/>
                            <wps:spPr>
                              <a:xfrm>
                                <a:off x="0" y="0"/>
                                <a:ext cx="2101756" cy="8461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849E4" w14:textId="11BAFE6C" w:rsidR="0017767C" w:rsidRPr="00E47DA9" w:rsidRDefault="00E47DA9" w:rsidP="00B903A7">
                                  <w:pPr>
                                    <w:pStyle w:val="Heading1"/>
                                    <w:rPr>
                                      <w:b/>
                                      <w:sz w:val="40"/>
                                    </w:rPr>
                                  </w:pPr>
                                  <w:bookmarkStart w:id="0" w:name="_Toc508333190"/>
                                  <w:bookmarkStart w:id="1" w:name="_Toc508333610"/>
                                  <w:r w:rsidRPr="00E47DA9">
                                    <w:rPr>
                                      <w:b/>
                                      <w:sz w:val="40"/>
                                    </w:rPr>
                                    <w:t>The Hard Truth</w:t>
                                  </w:r>
                                  <w:bookmarkEnd w:id="0"/>
                                  <w:bookmarkEnd w:id="1"/>
                                </w:p>
                                <w:p w14:paraId="17F79150" w14:textId="77777777" w:rsidR="0017767C" w:rsidRPr="005D120C" w:rsidRDefault="0017767C" w:rsidP="005D120C">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p w14:paraId="0F8E69AE" w14:textId="77777777" w:rsidR="0017767C" w:rsidRPr="005D120C" w:rsidRDefault="0017767C" w:rsidP="005D12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E4DA5B" id="Text Box 1" o:spid="_x0000_s1031" type="#_x0000_t202" style="width:165.5pt;height: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" filled="f" stroked="f">
                      <v:textbox>
                        <w:txbxContent>
                          <w:p w14:paraId="6BB849E4" w14:textId="11BAFE6C" w:rsidR="0017767C" w:rsidRPr="00E47DA9" w:rsidRDefault="00E47DA9" w:rsidP="00B903A7">
                            <w:pPr>
                              <w:pStyle w:val="Heading1"/>
                              <w:rPr>
                                <w:b/>
                                <w:sz w:val="40"/>
                              </w:rPr>
                            </w:pPr>
                            <w:bookmarkStart w:id="2" w:name="_Toc508333190"/>
                            <w:bookmarkStart w:id="3" w:name="_Toc508333610"/>
                            <w:r w:rsidRPr="00E47DA9">
                              <w:rPr>
                                <w:b/>
                                <w:sz w:val="40"/>
                              </w:rPr>
                              <w:t>The Hard Truth</w:t>
                            </w:r>
                            <w:bookmarkEnd w:id="2"/>
                            <w:bookmarkEnd w:id="3"/>
                          </w:p>
                          <w:p w14:paraId="17F79150" w14:textId="77777777" w:rsidR="0017767C" w:rsidRPr="005D120C" w:rsidRDefault="0017767C" w:rsidP="005D120C">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p w14:paraId="0F8E69AE" w14:textId="77777777" w:rsidR="0017767C" w:rsidRPr="005D120C" w:rsidRDefault="0017767C" w:rsidP="005D120C"/>
                        </w:txbxContent>
                      </v:textbox>
                      <w10:anchorlock/>
                    </v:shape>
                  </w:pict>
                </mc:Fallback>
              </mc:AlternateContent>
            </w:r>
          </w:p>
        </w:tc>
      </w:tr>
      <w:tr w:rsidR="00732598" w14:paraId="045A603E" w14:textId="77777777" w:rsidTr="00B862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7814" w:type="dxa"/>
            <w:vMerge/>
          </w:tcPr>
          <w:p w14:paraId="158AB88B" w14:textId="77777777" w:rsidR="00B903A7" w:rsidRDefault="00B903A7"/>
        </w:tc>
        <w:tc>
          <w:tcPr>
            <w:tcW w:w="236" w:type="dxa"/>
            <w:vMerge/>
          </w:tcPr>
          <w:p w14:paraId="05D664B2" w14:textId="77777777" w:rsidR="00B903A7" w:rsidRDefault="00B903A7">
            <w:pPr>
              <w:cnfStyle w:val="000000100000" w:firstRow="0" w:lastRow="0" w:firstColumn="0" w:lastColumn="0" w:oddVBand="0" w:evenVBand="0" w:oddHBand="1" w:evenHBand="0" w:firstRowFirstColumn="0" w:firstRowLastColumn="0" w:lastRowFirstColumn="0" w:lastRowLastColumn="0"/>
            </w:pPr>
          </w:p>
        </w:tc>
        <w:tc>
          <w:tcPr>
            <w:tcW w:w="3747" w:type="dxa"/>
            <w:vMerge w:val="restart"/>
            <w:shd w:val="clear" w:color="auto" w:fill="3F1D5A" w:themeFill="accent1"/>
            <w:vAlign w:val="center"/>
          </w:tcPr>
          <w:p w14:paraId="0CE1BCFC" w14:textId="77777777" w:rsidR="00B903A7" w:rsidRDefault="00B903A7" w:rsidP="00426F60">
            <w:pPr>
              <w:shd w:val="clear" w:color="auto" w:fill="3F1D5A" w:themeFill="accent1"/>
              <w:jc w:val="center"/>
              <w:cnfStyle w:val="000000100000" w:firstRow="0" w:lastRow="0" w:firstColumn="0" w:lastColumn="0" w:oddVBand="0" w:evenVBand="0" w:oddHBand="1" w:evenHBand="0" w:firstRowFirstColumn="0" w:firstRowLastColumn="0" w:lastRowFirstColumn="0" w:lastRowLastColumn="0"/>
              <w:rPr>
                <w:color w:val="F3642C" w:themeColor="text2"/>
              </w:rPr>
            </w:pPr>
          </w:p>
          <w:p w14:paraId="4B1BCB7D" w14:textId="476F61D9" w:rsidR="00B903A7" w:rsidRDefault="000B0CD8" w:rsidP="00426F60">
            <w:pPr>
              <w:jc w:val="center"/>
              <w:cnfStyle w:val="000000100000" w:firstRow="0" w:lastRow="0" w:firstColumn="0" w:lastColumn="0" w:oddVBand="0" w:evenVBand="0" w:oddHBand="1" w:evenHBand="0" w:firstRowFirstColumn="0" w:firstRowLastColumn="0" w:lastRowFirstColumn="0" w:lastRowLastColumn="0"/>
            </w:pPr>
            <w:r>
              <w:rPr>
                <w:noProof/>
                <w:sz w:val="24"/>
              </w:rPr>
              <mc:AlternateContent>
                <mc:Choice Requires="wps">
                  <w:drawing>
                    <wp:anchor distT="0" distB="0" distL="114300" distR="114300" simplePos="0" relativeHeight="251678720" behindDoc="0" locked="0" layoutInCell="1" allowOverlap="1" wp14:anchorId="0AF75EC0" wp14:editId="77122A5A">
                      <wp:simplePos x="0" y="0"/>
                      <wp:positionH relativeFrom="column">
                        <wp:posOffset>1727200</wp:posOffset>
                      </wp:positionH>
                      <wp:positionV relativeFrom="paragraph">
                        <wp:posOffset>6238875</wp:posOffset>
                      </wp:positionV>
                      <wp:extent cx="327660" cy="365760"/>
                      <wp:effectExtent l="0" t="19050" r="0" b="15240"/>
                      <wp:wrapNone/>
                      <wp:docPr id="49" name="Text Box 49"/>
                      <wp:cNvGraphicFramePr/>
                      <a:graphic xmlns:a="http://schemas.openxmlformats.org/drawingml/2006/main">
                        <a:graphicData uri="http://schemas.microsoft.com/office/word/2010/wordprocessingShape">
                          <wps:wsp>
                            <wps:cNvSpPr txBox="1"/>
                            <wps:spPr>
                              <a:xfrm rot="2988218">
                                <a:off x="0" y="0"/>
                                <a:ext cx="327660" cy="365760"/>
                              </a:xfrm>
                              <a:prstGeom prst="rect">
                                <a:avLst/>
                              </a:prstGeom>
                              <a:noFill/>
                              <a:ln w="6350">
                                <a:noFill/>
                              </a:ln>
                            </wps:spPr>
                            <wps:txbx>
                              <w:txbxContent>
                                <w:p w14:paraId="738B397B" w14:textId="249529C8" w:rsidR="000B0CD8" w:rsidRPr="000B0CD8" w:rsidRDefault="000B0CD8">
                                  <w:pPr>
                                    <w:rPr>
                                      <w:rFonts w:ascii="Berlin Sans FB Demi" w:hAnsi="Berlin Sans FB Demi" w:cs="Times New Roman"/>
                                      <w:b/>
                                      <w:sz w:val="36"/>
                                    </w:rPr>
                                  </w:pPr>
                                  <w:r w:rsidRPr="000B0CD8">
                                    <w:rPr>
                                      <w:rFonts w:ascii="Berlin Sans FB Demi" w:hAnsi="Berlin Sans FB Demi" w:cs="Times New Roman"/>
                                      <w:b/>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75EC0" id="Text Box 49" o:spid="_x0000_s1032" type="#_x0000_t202" style="position:absolute;left:0;text-align:left;margin-left:136pt;margin-top:491.25pt;width:25.8pt;height:28.8pt;rotation:3263931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" filled="f" stroked="f" strokeweight=".5pt">
                      <v:textbox>
                        <w:txbxContent>
                          <w:p w14:paraId="738B397B" w14:textId="249529C8" w:rsidR="000B0CD8" w:rsidRPr="000B0CD8" w:rsidRDefault="000B0CD8">
                            <w:pPr>
                              <w:rPr>
                                <w:rFonts w:ascii="Berlin Sans FB Demi" w:hAnsi="Berlin Sans FB Demi" w:cs="Times New Roman"/>
                                <w:b/>
                                <w:sz w:val="36"/>
                              </w:rPr>
                            </w:pPr>
                            <w:r w:rsidRPr="000B0CD8">
                              <w:rPr>
                                <w:rFonts w:ascii="Berlin Sans FB Demi" w:hAnsi="Berlin Sans FB Demi" w:cs="Times New Roman"/>
                                <w:b/>
                                <w:sz w:val="36"/>
                              </w:rPr>
                              <w:t>?</w:t>
                            </w:r>
                          </w:p>
                        </w:txbxContent>
                      </v:textbox>
                    </v:shape>
                  </w:pict>
                </mc:Fallback>
              </mc:AlternateContent>
            </w:r>
            <w:r>
              <w:rPr>
                <w:noProof/>
                <w:sz w:val="24"/>
              </w:rPr>
              <mc:AlternateContent>
                <mc:Choice Requires="wps">
                  <w:drawing>
                    <wp:anchor distT="0" distB="0" distL="114300" distR="114300" simplePos="0" relativeHeight="251677696" behindDoc="0" locked="0" layoutInCell="1" allowOverlap="1" wp14:anchorId="30B37CB2" wp14:editId="258346F9">
                      <wp:simplePos x="0" y="0"/>
                      <wp:positionH relativeFrom="column">
                        <wp:posOffset>1505585</wp:posOffset>
                      </wp:positionH>
                      <wp:positionV relativeFrom="paragraph">
                        <wp:posOffset>5991225</wp:posOffset>
                      </wp:positionV>
                      <wp:extent cx="676275" cy="714375"/>
                      <wp:effectExtent l="0" t="38100" r="0" b="28575"/>
                      <wp:wrapNone/>
                      <wp:docPr id="48" name="Freeform: Shape 48"/>
                      <wp:cNvGraphicFramePr/>
                      <a:graphic xmlns:a="http://schemas.openxmlformats.org/drawingml/2006/main">
                        <a:graphicData uri="http://schemas.microsoft.com/office/word/2010/wordprocessingShape">
                          <wps:wsp>
                            <wps:cNvSpPr/>
                            <wps:spPr>
                              <a:xfrm rot="506302">
                                <a:off x="0" y="0"/>
                                <a:ext cx="676275" cy="714375"/>
                              </a:xfrm>
                              <a:custGeom>
                                <a:avLst/>
                                <a:gdLst/>
                                <a:ahLst/>
                                <a:cxnLst/>
                                <a:rect l="0" t="0" r="0" b="0"/>
                                <a:pathLst>
                                  <a:path w="676275" h="714375">
                                    <a:moveTo>
                                      <a:pt x="197644" y="273844"/>
                                    </a:moveTo>
                                    <a:cubicBezTo>
                                      <a:pt x="176689" y="273844"/>
                                      <a:pt x="159544" y="256699"/>
                                      <a:pt x="159544" y="235744"/>
                                    </a:cubicBezTo>
                                    <a:cubicBezTo>
                                      <a:pt x="159544" y="222409"/>
                                      <a:pt x="167164" y="210026"/>
                                      <a:pt x="177641" y="203359"/>
                                    </a:cubicBezTo>
                                    <a:cubicBezTo>
                                      <a:pt x="177641" y="210026"/>
                                      <a:pt x="178594" y="217646"/>
                                      <a:pt x="178594" y="226219"/>
                                    </a:cubicBezTo>
                                    <a:cubicBezTo>
                                      <a:pt x="178594" y="236696"/>
                                      <a:pt x="187166" y="245269"/>
                                      <a:pt x="197644" y="245269"/>
                                    </a:cubicBezTo>
                                    <a:cubicBezTo>
                                      <a:pt x="208121" y="245269"/>
                                      <a:pt x="216694" y="236696"/>
                                      <a:pt x="216694" y="226219"/>
                                    </a:cubicBezTo>
                                    <a:cubicBezTo>
                                      <a:pt x="216694" y="217646"/>
                                      <a:pt x="216694" y="210026"/>
                                      <a:pt x="215741" y="202406"/>
                                    </a:cubicBezTo>
                                    <a:cubicBezTo>
                                      <a:pt x="227171" y="209074"/>
                                      <a:pt x="235744" y="221456"/>
                                      <a:pt x="235744" y="235744"/>
                                    </a:cubicBezTo>
                                    <a:cubicBezTo>
                                      <a:pt x="235744" y="256699"/>
                                      <a:pt x="218599" y="273844"/>
                                      <a:pt x="197644" y="273844"/>
                                    </a:cubicBezTo>
                                    <a:close/>
                                    <a:moveTo>
                                      <a:pt x="666274" y="437674"/>
                                    </a:moveTo>
                                    <a:lnTo>
                                      <a:pt x="399574" y="170974"/>
                                    </a:lnTo>
                                    <a:cubicBezTo>
                                      <a:pt x="391954" y="163354"/>
                                      <a:pt x="382429" y="159544"/>
                                      <a:pt x="372904" y="159544"/>
                                    </a:cubicBezTo>
                                    <a:lnTo>
                                      <a:pt x="209074" y="159544"/>
                                    </a:lnTo>
                                    <a:cubicBezTo>
                                      <a:pt x="198596" y="126206"/>
                                      <a:pt x="178594" y="109061"/>
                                      <a:pt x="144304" y="102394"/>
                                    </a:cubicBezTo>
                                    <a:cubicBezTo>
                                      <a:pt x="131921" y="100489"/>
                                      <a:pt x="121444" y="98584"/>
                                      <a:pt x="110966" y="96679"/>
                                    </a:cubicBezTo>
                                    <a:cubicBezTo>
                                      <a:pt x="56674" y="89059"/>
                                      <a:pt x="45244" y="87154"/>
                                      <a:pt x="45244" y="26194"/>
                                    </a:cubicBezTo>
                                    <a:cubicBezTo>
                                      <a:pt x="45244" y="15716"/>
                                      <a:pt x="36671" y="7144"/>
                                      <a:pt x="26194" y="7144"/>
                                    </a:cubicBezTo>
                                    <a:cubicBezTo>
                                      <a:pt x="15716" y="7144"/>
                                      <a:pt x="7144" y="15716"/>
                                      <a:pt x="7144" y="26194"/>
                                    </a:cubicBezTo>
                                    <a:cubicBezTo>
                                      <a:pt x="7144" y="115729"/>
                                      <a:pt x="42386" y="125254"/>
                                      <a:pt x="105251" y="134779"/>
                                    </a:cubicBezTo>
                                    <a:cubicBezTo>
                                      <a:pt x="114776" y="136684"/>
                                      <a:pt x="125254" y="137636"/>
                                      <a:pt x="137636" y="140494"/>
                                    </a:cubicBezTo>
                                    <a:cubicBezTo>
                                      <a:pt x="150019" y="143351"/>
                                      <a:pt x="163354" y="145256"/>
                                      <a:pt x="170974" y="165259"/>
                                    </a:cubicBezTo>
                                    <a:cubicBezTo>
                                      <a:pt x="142399" y="176689"/>
                                      <a:pt x="122396" y="204311"/>
                                      <a:pt x="122396" y="236696"/>
                                    </a:cubicBezTo>
                                    <a:lnTo>
                                      <a:pt x="122396" y="411004"/>
                                    </a:lnTo>
                                    <a:cubicBezTo>
                                      <a:pt x="122396" y="421481"/>
                                      <a:pt x="126206" y="431006"/>
                                      <a:pt x="133826" y="437674"/>
                                    </a:cubicBezTo>
                                    <a:lnTo>
                                      <a:pt x="400526" y="704374"/>
                                    </a:lnTo>
                                    <a:cubicBezTo>
                                      <a:pt x="407194" y="711994"/>
                                      <a:pt x="416719" y="714851"/>
                                      <a:pt x="426244" y="714851"/>
                                    </a:cubicBezTo>
                                    <a:cubicBezTo>
                                      <a:pt x="435769" y="714851"/>
                                      <a:pt x="445294" y="711041"/>
                                      <a:pt x="452914" y="703421"/>
                                    </a:cubicBezTo>
                                    <a:lnTo>
                                      <a:pt x="665321" y="491014"/>
                                    </a:lnTo>
                                    <a:cubicBezTo>
                                      <a:pt x="680561" y="476726"/>
                                      <a:pt x="680561" y="451961"/>
                                      <a:pt x="666274" y="437674"/>
                                    </a:cubicBezTo>
                                    <a:close/>
                                  </a:path>
                                </a:pathLst>
                              </a:custGeom>
                              <a:solidFill>
                                <a:schemeClr val="bg1"/>
                              </a:solidFill>
                              <a:ln w="9525" cap="flat">
                                <a:noFill/>
                                <a:prstDash val="solid"/>
                                <a:miter/>
                              </a:ln>
                            </wps:spPr>
                            <wps:bodyPr/>
                          </wps:wsp>
                        </a:graphicData>
                      </a:graphic>
                      <wp14:sizeRelH relativeFrom="margin">
                        <wp14:pctWidth>0</wp14:pctWidth>
                      </wp14:sizeRelH>
                      <wp14:sizeRelV relativeFrom="margin">
                        <wp14:pctHeight>0</wp14:pctHeight>
                      </wp14:sizeRelV>
                    </wp:anchor>
                  </w:drawing>
                </mc:Choice>
                <mc:Fallback>
                  <w:pict>
                    <v:shape w14:anchorId="7FD05879" id="Freeform: Shape 48" o:spid="_x0000_s1026" style="position:absolute;margin-left:118.55pt;margin-top:471.75pt;width:53.25pt;height:56.25pt;rotation:553017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76275,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" path="m197644,273844v-20955,,-38100,-17145,-38100,-38100c159544,222409,167164,210026,177641,203359v,6667,953,14287,953,22860c178594,236696,187166,245269,197644,245269v10477,,19050,-8573,19050,-19050c216694,217646,216694,210026,215741,202406v11430,6668,20003,19050,20003,33338c235744,256699,218599,273844,197644,273844xm666274,437674l399574,170974v-7620,-7620,-17145,-11430,-26670,-11430l209074,159544c198596,126206,178594,109061,144304,102394v-12383,-1905,-22860,-3810,-33338,-5715c56674,89059,45244,87154,45244,26194,45244,15716,36671,7144,26194,7144,15716,7144,7144,15716,7144,26194v,89535,35242,99060,98107,108585c114776,136684,125254,137636,137636,140494v12383,2857,25718,4762,33338,24765c142399,176689,122396,204311,122396,236696r,174308c122396,421481,126206,431006,133826,437674l400526,704374v6668,7620,16193,10477,25718,10477c435769,714851,445294,711041,452914,703421l665321,491014v15240,-14288,15240,-39053,953,-53340xe" fillcolor="white [3212]" stroked="f">
                      <v:stroke joinstyle="miter"/>
                      <v:path arrowok="t" textboxrect="0,0,676275,714375"/>
                    </v:shape>
                  </w:pict>
                </mc:Fallback>
              </mc:AlternateContent>
            </w:r>
            <w:r w:rsidR="00F7102A">
              <w:rPr>
                <w:noProof/>
                <w:sz w:val="24"/>
              </w:rPr>
              <mc:AlternateContent>
                <mc:Choice Requires="wpg">
                  <w:drawing>
                    <wp:anchor distT="0" distB="0" distL="114300" distR="114300" simplePos="0" relativeHeight="251675648" behindDoc="0" locked="0" layoutInCell="1" allowOverlap="1" wp14:anchorId="44CC4AA3" wp14:editId="5C0ABDCF">
                      <wp:simplePos x="0" y="0"/>
                      <wp:positionH relativeFrom="column">
                        <wp:posOffset>198120</wp:posOffset>
                      </wp:positionH>
                      <wp:positionV relativeFrom="paragraph">
                        <wp:posOffset>4539615</wp:posOffset>
                      </wp:positionV>
                      <wp:extent cx="1767840" cy="1729740"/>
                      <wp:effectExtent l="0" t="0" r="0" b="0"/>
                      <wp:wrapNone/>
                      <wp:docPr id="43" name="Graphic 36" descr="House"/>
                      <wp:cNvGraphicFramePr/>
                      <a:graphic xmlns:a="http://schemas.openxmlformats.org/drawingml/2006/main">
                        <a:graphicData uri="http://schemas.microsoft.com/office/word/2010/wordprocessingGroup">
                          <wpg:wgp>
                            <wpg:cNvGrpSpPr/>
                            <wpg:grpSpPr>
                              <a:xfrm>
                                <a:off x="0" y="0"/>
                                <a:ext cx="1767840" cy="1729740"/>
                                <a:chOff x="0" y="0"/>
                                <a:chExt cx="914400" cy="914400"/>
                              </a:xfrm>
                              <a:solidFill>
                                <a:schemeClr val="bg1"/>
                              </a:solidFill>
                            </wpg:grpSpPr>
                            <wps:wsp>
                              <wps:cNvPr id="44" name="Freeform: Shape 44"/>
                              <wps:cNvSpPr/>
                              <wps:spPr>
                                <a:xfrm>
                                  <a:off x="50006" y="107156"/>
                                  <a:ext cx="809625" cy="428625"/>
                                </a:xfrm>
                                <a:custGeom>
                                  <a:avLst/>
                                  <a:gdLst/>
                                  <a:ahLst/>
                                  <a:cxnLst/>
                                  <a:rect l="0" t="0" r="0" b="0"/>
                                  <a:pathLst>
                                    <a:path w="809625" h="428625">
                                      <a:moveTo>
                                        <a:pt x="635794" y="224314"/>
                                      </a:moveTo>
                                      <a:lnTo>
                                        <a:pt x="635794" y="64294"/>
                                      </a:lnTo>
                                      <a:lnTo>
                                        <a:pt x="559594" y="64294"/>
                                      </a:lnTo>
                                      <a:lnTo>
                                        <a:pt x="559594" y="151924"/>
                                      </a:lnTo>
                                      <a:lnTo>
                                        <a:pt x="407194" y="7144"/>
                                      </a:lnTo>
                                      <a:lnTo>
                                        <a:pt x="407194" y="7144"/>
                                      </a:lnTo>
                                      <a:lnTo>
                                        <a:pt x="7144" y="388144"/>
                                      </a:lnTo>
                                      <a:lnTo>
                                        <a:pt x="50006" y="424339"/>
                                      </a:lnTo>
                                      <a:lnTo>
                                        <a:pt x="407194" y="85249"/>
                                      </a:lnTo>
                                      <a:lnTo>
                                        <a:pt x="407194" y="85249"/>
                                      </a:lnTo>
                                      <a:lnTo>
                                        <a:pt x="764381" y="424339"/>
                                      </a:lnTo>
                                      <a:lnTo>
                                        <a:pt x="807244" y="388144"/>
                                      </a:lnTo>
                                      <a:close/>
                                    </a:path>
                                  </a:pathLst>
                                </a:custGeom>
                                <a:grpFill/>
                                <a:ln w="9525" cap="flat">
                                  <a:noFill/>
                                  <a:prstDash val="solid"/>
                                  <a:miter/>
                                </a:ln>
                              </wps:spPr>
                              <wps:bodyPr/>
                            </wps:wsp>
                            <wps:wsp>
                              <wps:cNvPr id="46" name="Freeform: Shape 46"/>
                              <wps:cNvSpPr/>
                              <wps:spPr>
                                <a:xfrm>
                                  <a:off x="164306" y="238601"/>
                                  <a:ext cx="581025" cy="561975"/>
                                </a:xfrm>
                                <a:custGeom>
                                  <a:avLst/>
                                  <a:gdLst/>
                                  <a:ahLst/>
                                  <a:cxnLst/>
                                  <a:rect l="0" t="0" r="0" b="0"/>
                                  <a:pathLst>
                                    <a:path w="581025" h="561975">
                                      <a:moveTo>
                                        <a:pt x="7144" y="278606"/>
                                      </a:moveTo>
                                      <a:lnTo>
                                        <a:pt x="7144" y="561499"/>
                                      </a:lnTo>
                                      <a:lnTo>
                                        <a:pt x="235744" y="561499"/>
                                      </a:lnTo>
                                      <a:lnTo>
                                        <a:pt x="235744" y="323374"/>
                                      </a:lnTo>
                                      <a:lnTo>
                                        <a:pt x="350044" y="323374"/>
                                      </a:lnTo>
                                      <a:lnTo>
                                        <a:pt x="350044" y="561499"/>
                                      </a:lnTo>
                                      <a:lnTo>
                                        <a:pt x="578644" y="561499"/>
                                      </a:lnTo>
                                      <a:lnTo>
                                        <a:pt x="578644" y="278606"/>
                                      </a:lnTo>
                                      <a:lnTo>
                                        <a:pt x="292894" y="7144"/>
                                      </a:lnTo>
                                      <a:lnTo>
                                        <a:pt x="7144" y="278606"/>
                                      </a:lnTo>
                                      <a:close/>
                                      <a:moveTo>
                                        <a:pt x="178594" y="437674"/>
                                      </a:moveTo>
                                      <a:lnTo>
                                        <a:pt x="64294" y="437674"/>
                                      </a:lnTo>
                                      <a:lnTo>
                                        <a:pt x="64294" y="323374"/>
                                      </a:lnTo>
                                      <a:lnTo>
                                        <a:pt x="178594" y="323374"/>
                                      </a:lnTo>
                                      <a:lnTo>
                                        <a:pt x="178594" y="437674"/>
                                      </a:lnTo>
                                      <a:close/>
                                      <a:moveTo>
                                        <a:pt x="407194" y="323374"/>
                                      </a:moveTo>
                                      <a:lnTo>
                                        <a:pt x="521494" y="323374"/>
                                      </a:lnTo>
                                      <a:lnTo>
                                        <a:pt x="521494" y="437674"/>
                                      </a:lnTo>
                                      <a:lnTo>
                                        <a:pt x="407194" y="437674"/>
                                      </a:lnTo>
                                      <a:lnTo>
                                        <a:pt x="407194" y="323374"/>
                                      </a:lnTo>
                                      <a:close/>
                                    </a:path>
                                  </a:pathLst>
                                </a:custGeom>
                                <a:grpFill/>
                                <a:ln w="9525" cap="flat">
                                  <a:no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F76810F" id="Graphic 36" o:spid="_x0000_s1026" alt="House" style="position:absolute;margin-left:15.6pt;margin-top:357.45pt;width:139.2pt;height:136.2pt;z-index:251675648;mso-width-relative:margin;mso-height-relative:margin"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">
                      <v:shape id="Freeform: Shape 44" o:spid="_x0000_s1027" style="position:absolute;left:500;top:1071;width:8096;height:4286;visibility:visible;mso-wrap-style:square;v-text-anchor:top" coordsize="809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" path="m635794,224314r,-160020l559594,64294r,87630l407194,7144r,l7144,388144r42862,36195l407194,85249r,l764381,424339r42863,-36195l635794,224314xe" filled="f" stroked="f">
                        <v:stroke joinstyle="miter"/>
                        <v:path arrowok="t" textboxrect="0,0,809625,428625"/>
                      </v:shape>
                      <v:shape id="Freeform: Shape 46" o:spid="_x0000_s1028" style="position:absolute;left:1643;top:2386;width:5810;height:5619;visibility:visible;mso-wrap-style:square;v-text-anchor:top" coordsize="581025,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" path="m7144,278606r,282893l235744,561499r,-238125l350044,323374r,238125l578644,561499r,-282893l292894,7144,7144,278606xm178594,437674r-114300,l64294,323374r114300,l178594,437674xm407194,323374r114300,l521494,437674r-114300,l407194,323374xe" filled="f" stroked="f">
                        <v:stroke joinstyle="miter"/>
                        <v:path arrowok="t" textboxrect="0,0,581025,561975"/>
                      </v:shape>
                    </v:group>
                  </w:pict>
                </mc:Fallback>
              </mc:AlternateContent>
            </w:r>
            <w:r w:rsidR="00426F60">
              <w:rPr>
                <w:noProof/>
              </w:rPr>
              <mc:AlternateContent>
                <mc:Choice Requires="wps">
                  <w:drawing>
                    <wp:inline distT="0" distB="0" distL="0" distR="0" wp14:anchorId="702D4447" wp14:editId="57FB8C11">
                      <wp:extent cx="2101215" cy="6905767"/>
                      <wp:effectExtent l="0" t="0" r="0" b="9525"/>
                      <wp:docPr id="8" name="Text Box 8"/>
                      <wp:cNvGraphicFramePr/>
                      <a:graphic xmlns:a="http://schemas.openxmlformats.org/drawingml/2006/main">
                        <a:graphicData uri="http://schemas.microsoft.com/office/word/2010/wordprocessingShape">
                          <wps:wsp>
                            <wps:cNvSpPr txBox="1"/>
                            <wps:spPr>
                              <a:xfrm>
                                <a:off x="0" y="0"/>
                                <a:ext cx="2101215" cy="69057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CD998" w14:textId="33EDFBC3" w:rsidR="00E47DA9" w:rsidRPr="00E47DA9" w:rsidRDefault="00E47DA9">
                                  <w:pPr>
                                    <w:rPr>
                                      <w:color w:val="FFFFFF" w:themeColor="background1"/>
                                      <w:sz w:val="32"/>
                                    </w:rPr>
                                  </w:pPr>
                                  <w:r w:rsidRPr="00E47DA9">
                                    <w:rPr>
                                      <w:color w:val="FFFFFF" w:themeColor="background1"/>
                                      <w:sz w:val="32"/>
                                    </w:rPr>
                                    <w:t>“</w:t>
                                  </w:r>
                                  <w:r w:rsidR="00997908" w:rsidRPr="00E47DA9">
                                    <w:rPr>
                                      <w:color w:val="FFFFFF" w:themeColor="background1"/>
                                      <w:sz w:val="32"/>
                                    </w:rPr>
                                    <w:t xml:space="preserve">Any buyer can make a mistake, and if they don't keep a level head, that mistake can end up costing them a lot of money," </w:t>
                                  </w:r>
                                </w:p>
                                <w:p w14:paraId="14C293DA" w14:textId="30152D28" w:rsidR="00E47DA9" w:rsidRDefault="00E47DA9" w:rsidP="00E47DA9">
                                  <w:pPr>
                                    <w:spacing w:after="0"/>
                                    <w:rPr>
                                      <w:color w:val="FFFFFF" w:themeColor="background1"/>
                                      <w:sz w:val="32"/>
                                    </w:rPr>
                                  </w:pPr>
                                  <w:r w:rsidRPr="00E47DA9">
                                    <w:rPr>
                                      <w:color w:val="FFFFFF" w:themeColor="background1"/>
                                      <w:sz w:val="32"/>
                                    </w:rPr>
                                    <w:t>-Herman Chan</w:t>
                                  </w:r>
                                </w:p>
                                <w:p w14:paraId="244DA089" w14:textId="41AFEA76" w:rsidR="00E47DA9" w:rsidRPr="00E47DA9" w:rsidRDefault="00E47DA9" w:rsidP="00E47DA9">
                                  <w:pPr>
                                    <w:spacing w:after="0"/>
                                    <w:rPr>
                                      <w:color w:val="FFFFFF" w:themeColor="background1"/>
                                      <w:sz w:val="32"/>
                                    </w:rPr>
                                  </w:pPr>
                                  <w:r w:rsidRPr="00E47DA9">
                                    <w:rPr>
                                      <w:color w:val="FFFFFF" w:themeColor="background1"/>
                                      <w:sz w:val="32"/>
                                    </w:rPr>
                                    <w:t>(San Francisco Real Estate 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2D4447" id="Text Box 8" o:spid="_x0000_s1033" type="#_x0000_t202" style="width:165.45pt;height:5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" filled="f" stroked="f">
                      <v:textbox>
                        <w:txbxContent>
                          <w:p w14:paraId="7C0CD998" w14:textId="33EDFBC3" w:rsidR="00E47DA9" w:rsidRPr="00E47DA9" w:rsidRDefault="00E47DA9">
                            <w:pPr>
                              <w:rPr>
                                <w:color w:val="FFFFFF" w:themeColor="background1"/>
                                <w:sz w:val="32"/>
                              </w:rPr>
                            </w:pPr>
                            <w:r w:rsidRPr="00E47DA9">
                              <w:rPr>
                                <w:color w:val="FFFFFF" w:themeColor="background1"/>
                                <w:sz w:val="32"/>
                              </w:rPr>
                              <w:t>“</w:t>
                            </w:r>
                            <w:r w:rsidR="00997908" w:rsidRPr="00E47DA9">
                              <w:rPr>
                                <w:color w:val="FFFFFF" w:themeColor="background1"/>
                                <w:sz w:val="32"/>
                              </w:rPr>
                              <w:t xml:space="preserve">Any buyer can make a mistake, and if they don't keep a level head, that mistake can end up costing them a lot of money," </w:t>
                            </w:r>
                          </w:p>
                          <w:p w14:paraId="14C293DA" w14:textId="30152D28" w:rsidR="00E47DA9" w:rsidRDefault="00E47DA9" w:rsidP="00E47DA9">
                            <w:pPr>
                              <w:spacing w:after="0"/>
                              <w:rPr>
                                <w:color w:val="FFFFFF" w:themeColor="background1"/>
                                <w:sz w:val="32"/>
                              </w:rPr>
                            </w:pPr>
                            <w:r w:rsidRPr="00E47DA9">
                              <w:rPr>
                                <w:color w:val="FFFFFF" w:themeColor="background1"/>
                                <w:sz w:val="32"/>
                              </w:rPr>
                              <w:t>-Herman Chan</w:t>
                            </w:r>
                          </w:p>
                          <w:p w14:paraId="244DA089" w14:textId="41AFEA76" w:rsidR="00E47DA9" w:rsidRPr="00E47DA9" w:rsidRDefault="00E47DA9" w:rsidP="00E47DA9">
                            <w:pPr>
                              <w:spacing w:after="0"/>
                              <w:rPr>
                                <w:color w:val="FFFFFF" w:themeColor="background1"/>
                                <w:sz w:val="32"/>
                              </w:rPr>
                            </w:pPr>
                            <w:r w:rsidRPr="00E47DA9">
                              <w:rPr>
                                <w:color w:val="FFFFFF" w:themeColor="background1"/>
                                <w:sz w:val="32"/>
                              </w:rPr>
                              <w:t>(San Francisco Real Estate Broker)</w:t>
                            </w:r>
                          </w:p>
                        </w:txbxContent>
                      </v:textbox>
                      <w10:anchorlock/>
                    </v:shape>
                  </w:pict>
                </mc:Fallback>
              </mc:AlternateContent>
            </w:r>
          </w:p>
        </w:tc>
      </w:tr>
      <w:tr w:rsidR="00B86268" w14:paraId="527F71FD" w14:textId="77777777" w:rsidTr="00B86268">
        <w:trPr>
          <w:trHeight w:val="10883"/>
        </w:trPr>
        <w:tc>
          <w:tcPr>
            <w:cnfStyle w:val="001000000000" w:firstRow="0" w:lastRow="0" w:firstColumn="1" w:lastColumn="0" w:oddVBand="0" w:evenVBand="0" w:oddHBand="0" w:evenHBand="0" w:firstRowFirstColumn="0" w:firstRowLastColumn="0" w:lastRowFirstColumn="0" w:lastRowLastColumn="0"/>
            <w:tcW w:w="7814" w:type="dxa"/>
          </w:tcPr>
          <w:p w14:paraId="7DD1CB95" w14:textId="3685F1DF" w:rsidR="00B86268" w:rsidRDefault="00B86268" w:rsidP="00B86268">
            <w:pPr>
              <w:jc w:val="center"/>
              <w:rPr>
                <w:b w:val="0"/>
                <w:bCs w:val="0"/>
              </w:rPr>
            </w:pPr>
            <w:r>
              <w:rPr>
                <w:noProof/>
              </w:rPr>
              <mc:AlternateContent>
                <mc:Choice Requires="wps">
                  <w:drawing>
                    <wp:inline distT="0" distB="0" distL="0" distR="0" wp14:anchorId="747C150D" wp14:editId="5EF97E70">
                      <wp:extent cx="4885349" cy="6282047"/>
                      <wp:effectExtent l="0" t="0" r="0" b="5080"/>
                      <wp:docPr id="9" name="Text Box 9"/>
                      <wp:cNvGraphicFramePr/>
                      <a:graphic xmlns:a="http://schemas.openxmlformats.org/drawingml/2006/main">
                        <a:graphicData uri="http://schemas.microsoft.com/office/word/2010/wordprocessingShape">
                          <wps:wsp>
                            <wps:cNvSpPr txBox="1"/>
                            <wps:spPr>
                              <a:xfrm>
                                <a:off x="0" y="0"/>
                                <a:ext cx="4885349" cy="62820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1EFAA9" w14:textId="77777777" w:rsidR="00B86268" w:rsidRPr="00BC3546" w:rsidRDefault="00B86268" w:rsidP="00BC3546">
                                  <w:pPr>
                                    <w:pStyle w:val="Heading3"/>
                                  </w:pPr>
                                  <w:bookmarkStart w:id="4" w:name="_Toc508325534"/>
                                  <w:bookmarkStart w:id="5" w:name="_Toc508325610"/>
                                  <w:bookmarkStart w:id="6" w:name="_Toc508333191"/>
                                  <w:bookmarkStart w:id="7" w:name="_Toc508333611"/>
                                  <w:r>
                                    <w:t>Introduction:</w:t>
                                  </w:r>
                                  <w:bookmarkEnd w:id="4"/>
                                  <w:bookmarkEnd w:id="5"/>
                                  <w:bookmarkEnd w:id="6"/>
                                  <w:bookmarkEnd w:id="7"/>
                                </w:p>
                                <w:p w14:paraId="4C8327EC" w14:textId="77777777" w:rsidR="00B86268" w:rsidRPr="00CB7422" w:rsidRDefault="00B86268" w:rsidP="00CB7422">
                                  <w:pPr>
                                    <w:spacing w:after="0" w:line="240" w:lineRule="auto"/>
                                    <w:ind w:firstLine="720"/>
                                    <w:rPr>
                                      <w:sz w:val="20"/>
                                    </w:rPr>
                                  </w:pPr>
                                  <w:r w:rsidRPr="00CB7422">
                                    <w:rPr>
                                      <w:sz w:val="20"/>
                                    </w:rPr>
                                    <w:t>According to Zillow (a leading real estate company), median home prices are projected to rise in the U.S. market. Since home prices are predicted to rise, no buyer wants to pay for a home that is worth less than the listed price. Many buyers rely on realtors to find the home with the best value. Unfortunately, sometimes buyers can be left with an overvalued home once the realtor has claimed his or her commission on the sale.</w:t>
                                  </w:r>
                                </w:p>
                                <w:p w14:paraId="5E9F6352" w14:textId="77777777" w:rsidR="00B86268" w:rsidRPr="00CB7422" w:rsidRDefault="00B86268" w:rsidP="008A25CD">
                                  <w:pPr>
                                    <w:spacing w:after="0" w:line="240" w:lineRule="auto"/>
                                    <w:rPr>
                                      <w:sz w:val="20"/>
                                    </w:rPr>
                                  </w:pPr>
                                </w:p>
                                <w:p w14:paraId="23B231C8" w14:textId="77777777" w:rsidR="00B86268" w:rsidRDefault="00B86268" w:rsidP="00BC3546">
                                  <w:pPr>
                                    <w:pStyle w:val="Heading3"/>
                                  </w:pPr>
                                  <w:bookmarkStart w:id="8" w:name="_Toc508325535"/>
                                  <w:bookmarkStart w:id="9" w:name="_Toc508325611"/>
                                  <w:bookmarkStart w:id="10" w:name="_Toc508325727"/>
                                  <w:bookmarkStart w:id="11" w:name="_Toc508333192"/>
                                  <w:bookmarkStart w:id="12" w:name="_Toc508333612"/>
                                  <w:r>
                                    <w:t>The problem and data available:</w:t>
                                  </w:r>
                                  <w:bookmarkEnd w:id="8"/>
                                  <w:bookmarkEnd w:id="9"/>
                                  <w:bookmarkEnd w:id="10"/>
                                  <w:bookmarkEnd w:id="11"/>
                                  <w:bookmarkEnd w:id="12"/>
                                </w:p>
                                <w:p w14:paraId="062C9C34" w14:textId="77777777" w:rsidR="00B86268" w:rsidRPr="00CB7422" w:rsidRDefault="00B86268" w:rsidP="00CB7422">
                                  <w:pPr>
                                    <w:spacing w:after="0"/>
                                    <w:ind w:firstLine="720"/>
                                    <w:rPr>
                                      <w:sz w:val="20"/>
                                    </w:rPr>
                                  </w:pPr>
                                  <w:r w:rsidRPr="00CB7422">
                                    <w:rPr>
                                      <w:sz w:val="20"/>
                                    </w:rPr>
                                    <w:t xml:space="preserve">Buyers need a tool to estimate what the actual sales price of a home should be. With an estimation tool, buyers won’t have to rely solely on the word of a realtor or a seller that a home is appropriately priced. Using a data set available from Kaggle, I aim to give buyers a resource to determine what the actual price of a home should be based on its features. </w:t>
                                  </w:r>
                                </w:p>
                                <w:p w14:paraId="7871227F" w14:textId="77777777" w:rsidR="00B86268" w:rsidRDefault="00B86268" w:rsidP="00CB7422">
                                  <w:pPr>
                                    <w:spacing w:after="0"/>
                                    <w:ind w:firstLine="720"/>
                                    <w:rPr>
                                      <w:sz w:val="20"/>
                                    </w:rPr>
                                  </w:pPr>
                                  <w:r w:rsidRPr="00CB7422">
                                    <w:rPr>
                                      <w:sz w:val="20"/>
                                    </w:rPr>
                                    <w:t>The data set I plan to use for my analysis contains data on houses in Ames, Iowa. The data set contains 79 distinct feature variables and missing values that will have to be either omitted or filled. I plan to use statistical analysis, python programming, and machine learning algorithms to identify key features that best explain the variation between sale prices.</w:t>
                                  </w:r>
                                </w:p>
                                <w:p w14:paraId="27455767" w14:textId="77777777" w:rsidR="00B86268" w:rsidRPr="00CB7422" w:rsidRDefault="00B86268" w:rsidP="00CB7422">
                                  <w:pPr>
                                    <w:spacing w:after="0"/>
                                    <w:ind w:firstLine="720"/>
                                    <w:rPr>
                                      <w:sz w:val="20"/>
                                    </w:rPr>
                                  </w:pPr>
                                </w:p>
                                <w:p w14:paraId="2A36C83C" w14:textId="77777777" w:rsidR="00B86268" w:rsidRDefault="00B86268" w:rsidP="00BC3546">
                                  <w:pPr>
                                    <w:pStyle w:val="Heading3"/>
                                  </w:pPr>
                                  <w:bookmarkStart w:id="13" w:name="_Toc508325536"/>
                                  <w:bookmarkStart w:id="14" w:name="_Toc508325612"/>
                                  <w:bookmarkStart w:id="15" w:name="_Toc508325728"/>
                                  <w:bookmarkStart w:id="16" w:name="_Toc508333193"/>
                                  <w:bookmarkStart w:id="17" w:name="_Toc508333613"/>
                                  <w:r>
                                    <w:t>Deliverables:</w:t>
                                  </w:r>
                                  <w:bookmarkEnd w:id="13"/>
                                  <w:bookmarkEnd w:id="14"/>
                                  <w:bookmarkEnd w:id="15"/>
                                  <w:bookmarkEnd w:id="16"/>
                                  <w:bookmarkEnd w:id="17"/>
                                </w:p>
                                <w:p w14:paraId="12AC7A05" w14:textId="15322614" w:rsidR="00B86268" w:rsidRPr="00CB7422" w:rsidRDefault="00B86268" w:rsidP="00CB7422">
                                  <w:pPr>
                                    <w:spacing w:after="0"/>
                                    <w:rPr>
                                      <w:sz w:val="20"/>
                                    </w:rPr>
                                  </w:pPr>
                                  <w:r w:rsidRPr="00CB7422">
                                    <w:rPr>
                                      <w:sz w:val="20"/>
                                    </w:rPr>
                                    <w:t>I plan on delivering a housing price prediction model that will be beneficial to buyers, sellers, and investors. In addition to the model, I plan to provide a report that provides details on my process as well as the features that have the greatest influence on price. Buyers, sellers, and real estate investors will find this model useful when determining what the price of a home should be. Buyers and sellers could use this model as a guide to haggle on the price of a home leading to savings or profit on the home depending on the party. Real estate investors could use the insight from the report to focus on investing in homes with valuable features. In conclusion, my aim for this project is to assist all parties by providing a mathematical formula to determine what the starting price for a home should be based on its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7C150D" id="Text Box 9" o:spid="_x0000_s1034" type="#_x0000_t202" style="width:384.65pt;height:49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" filled="f" stroked="f">
                      <v:textbox>
                        <w:txbxContent>
                          <w:p w14:paraId="711EFAA9" w14:textId="77777777" w:rsidR="00B86268" w:rsidRPr="00BC3546" w:rsidRDefault="00B86268" w:rsidP="00BC3546">
                            <w:pPr>
                              <w:pStyle w:val="Heading3"/>
                            </w:pPr>
                            <w:bookmarkStart w:id="18" w:name="_Toc508325534"/>
                            <w:bookmarkStart w:id="19" w:name="_Toc508325610"/>
                            <w:bookmarkStart w:id="20" w:name="_Toc508333191"/>
                            <w:bookmarkStart w:id="21" w:name="_Toc508333611"/>
                            <w:r>
                              <w:t>Introduction:</w:t>
                            </w:r>
                            <w:bookmarkEnd w:id="18"/>
                            <w:bookmarkEnd w:id="19"/>
                            <w:bookmarkEnd w:id="20"/>
                            <w:bookmarkEnd w:id="21"/>
                          </w:p>
                          <w:p w14:paraId="4C8327EC" w14:textId="77777777" w:rsidR="00B86268" w:rsidRPr="00CB7422" w:rsidRDefault="00B86268" w:rsidP="00CB7422">
                            <w:pPr>
                              <w:spacing w:after="0" w:line="240" w:lineRule="auto"/>
                              <w:ind w:firstLine="720"/>
                              <w:rPr>
                                <w:sz w:val="20"/>
                              </w:rPr>
                            </w:pPr>
                            <w:r w:rsidRPr="00CB7422">
                              <w:rPr>
                                <w:sz w:val="20"/>
                              </w:rPr>
                              <w:t>According to Zillow (a leading real estate company), median home prices are projected to rise in the U.S. market. Since home prices are predicted to rise, no buyer wants to pay for a home that is worth less than the listed price. Many buyers rely on realtors to find the home with the best value. Unfortunately, sometimes buyers can be left with an overvalued home once the realtor has claimed his or her commission on the sale.</w:t>
                            </w:r>
                          </w:p>
                          <w:p w14:paraId="5E9F6352" w14:textId="77777777" w:rsidR="00B86268" w:rsidRPr="00CB7422" w:rsidRDefault="00B86268" w:rsidP="008A25CD">
                            <w:pPr>
                              <w:spacing w:after="0" w:line="240" w:lineRule="auto"/>
                              <w:rPr>
                                <w:sz w:val="20"/>
                              </w:rPr>
                            </w:pPr>
                          </w:p>
                          <w:p w14:paraId="23B231C8" w14:textId="77777777" w:rsidR="00B86268" w:rsidRDefault="00B86268" w:rsidP="00BC3546">
                            <w:pPr>
                              <w:pStyle w:val="Heading3"/>
                            </w:pPr>
                            <w:bookmarkStart w:id="22" w:name="_Toc508325535"/>
                            <w:bookmarkStart w:id="23" w:name="_Toc508325611"/>
                            <w:bookmarkStart w:id="24" w:name="_Toc508325727"/>
                            <w:bookmarkStart w:id="25" w:name="_Toc508333192"/>
                            <w:bookmarkStart w:id="26" w:name="_Toc508333612"/>
                            <w:r>
                              <w:t>The problem and data available:</w:t>
                            </w:r>
                            <w:bookmarkEnd w:id="22"/>
                            <w:bookmarkEnd w:id="23"/>
                            <w:bookmarkEnd w:id="24"/>
                            <w:bookmarkEnd w:id="25"/>
                            <w:bookmarkEnd w:id="26"/>
                          </w:p>
                          <w:p w14:paraId="062C9C34" w14:textId="77777777" w:rsidR="00B86268" w:rsidRPr="00CB7422" w:rsidRDefault="00B86268" w:rsidP="00CB7422">
                            <w:pPr>
                              <w:spacing w:after="0"/>
                              <w:ind w:firstLine="720"/>
                              <w:rPr>
                                <w:sz w:val="20"/>
                              </w:rPr>
                            </w:pPr>
                            <w:r w:rsidRPr="00CB7422">
                              <w:rPr>
                                <w:sz w:val="20"/>
                              </w:rPr>
                              <w:t xml:space="preserve">Buyers need a tool to estimate what the actual sales price of a home should be. With an estimation tool, buyers won’t have to rely solely on the word of a realtor or a seller that a home is appropriately priced. Using a data set available from Kaggle, I aim to give buyers a resource to determine what the actual price of a home should be based on its features. </w:t>
                            </w:r>
                          </w:p>
                          <w:p w14:paraId="7871227F" w14:textId="77777777" w:rsidR="00B86268" w:rsidRDefault="00B86268" w:rsidP="00CB7422">
                            <w:pPr>
                              <w:spacing w:after="0"/>
                              <w:ind w:firstLine="720"/>
                              <w:rPr>
                                <w:sz w:val="20"/>
                              </w:rPr>
                            </w:pPr>
                            <w:r w:rsidRPr="00CB7422">
                              <w:rPr>
                                <w:sz w:val="20"/>
                              </w:rPr>
                              <w:t>The data set I plan to use for my analysis contains data on houses in Ames, Iowa. The data set contains 79 distinct feature variables and missing values that will have to be either omitted or filled. I plan to use statistical analysis, python programming, and machine learning algorithms to identify key features that best explain the variation between sale prices.</w:t>
                            </w:r>
                          </w:p>
                          <w:p w14:paraId="27455767" w14:textId="77777777" w:rsidR="00B86268" w:rsidRPr="00CB7422" w:rsidRDefault="00B86268" w:rsidP="00CB7422">
                            <w:pPr>
                              <w:spacing w:after="0"/>
                              <w:ind w:firstLine="720"/>
                              <w:rPr>
                                <w:sz w:val="20"/>
                              </w:rPr>
                            </w:pPr>
                          </w:p>
                          <w:p w14:paraId="2A36C83C" w14:textId="77777777" w:rsidR="00B86268" w:rsidRDefault="00B86268" w:rsidP="00BC3546">
                            <w:pPr>
                              <w:pStyle w:val="Heading3"/>
                            </w:pPr>
                            <w:bookmarkStart w:id="27" w:name="_Toc508325536"/>
                            <w:bookmarkStart w:id="28" w:name="_Toc508325612"/>
                            <w:bookmarkStart w:id="29" w:name="_Toc508325728"/>
                            <w:bookmarkStart w:id="30" w:name="_Toc508333193"/>
                            <w:bookmarkStart w:id="31" w:name="_Toc508333613"/>
                            <w:r>
                              <w:t>Deliverables:</w:t>
                            </w:r>
                            <w:bookmarkEnd w:id="27"/>
                            <w:bookmarkEnd w:id="28"/>
                            <w:bookmarkEnd w:id="29"/>
                            <w:bookmarkEnd w:id="30"/>
                            <w:bookmarkEnd w:id="31"/>
                          </w:p>
                          <w:p w14:paraId="12AC7A05" w14:textId="15322614" w:rsidR="00B86268" w:rsidRPr="00CB7422" w:rsidRDefault="00B86268" w:rsidP="00CB7422">
                            <w:pPr>
                              <w:spacing w:after="0"/>
                              <w:rPr>
                                <w:sz w:val="20"/>
                              </w:rPr>
                            </w:pPr>
                            <w:r w:rsidRPr="00CB7422">
                              <w:rPr>
                                <w:sz w:val="20"/>
                              </w:rPr>
                              <w:t>I plan on delivering a housing price prediction model that will be beneficial to buyers, sellers, and investors. In addition to the model, I plan to provide a report that provides details on my process as well as the features that have the greatest influence on price. Buyers, sellers, and real estate investors will find this model useful when determining what the price of a home should be. Buyers and sellers could use this model as a guide to haggle on the price of a home leading to savings or profit on the home depending on the party. Real estate investors could use the insight from the report to focus on investing in homes with valuable features. In conclusion, my aim for this project is to assist all parties by providing a mathematical formula to determine what the starting price for a home should be based on its features.</w:t>
                            </w:r>
                          </w:p>
                        </w:txbxContent>
                      </v:textbox>
                      <w10:anchorlock/>
                    </v:shape>
                  </w:pict>
                </mc:Fallback>
              </mc:AlternateContent>
            </w:r>
          </w:p>
          <w:p w14:paraId="1A2AD83B" w14:textId="39EDF8BA" w:rsidR="00B86268" w:rsidRPr="00B903A7" w:rsidRDefault="00B86268" w:rsidP="00B86268">
            <w:pPr>
              <w:jc w:val="center"/>
              <w:rPr>
                <w:b w:val="0"/>
              </w:rPr>
            </w:pPr>
          </w:p>
        </w:tc>
        <w:tc>
          <w:tcPr>
            <w:tcW w:w="236" w:type="dxa"/>
            <w:vMerge/>
          </w:tcPr>
          <w:p w14:paraId="78B621A0" w14:textId="77777777" w:rsidR="00B86268" w:rsidRDefault="00B86268">
            <w:pPr>
              <w:cnfStyle w:val="000000000000" w:firstRow="0" w:lastRow="0" w:firstColumn="0" w:lastColumn="0" w:oddVBand="0" w:evenVBand="0" w:oddHBand="0" w:evenHBand="0" w:firstRowFirstColumn="0" w:firstRowLastColumn="0" w:lastRowFirstColumn="0" w:lastRowLastColumn="0"/>
            </w:pPr>
          </w:p>
        </w:tc>
        <w:tc>
          <w:tcPr>
            <w:tcW w:w="3747" w:type="dxa"/>
            <w:vMerge/>
            <w:shd w:val="clear" w:color="auto" w:fill="3F1D5A" w:themeFill="accent1"/>
          </w:tcPr>
          <w:p w14:paraId="7E35014A" w14:textId="77777777" w:rsidR="00B86268" w:rsidRDefault="00B86268">
            <w:pPr>
              <w:cnfStyle w:val="000000000000" w:firstRow="0" w:lastRow="0" w:firstColumn="0" w:lastColumn="0" w:oddVBand="0" w:evenVBand="0" w:oddHBand="0" w:evenHBand="0" w:firstRowFirstColumn="0" w:firstRowLastColumn="0" w:lastRowFirstColumn="0" w:lastRowLastColumn="0"/>
            </w:pPr>
          </w:p>
        </w:tc>
      </w:tr>
    </w:tbl>
    <w:p w14:paraId="78BF1D61" w14:textId="0964A8B7" w:rsidR="004F53E9" w:rsidRDefault="004F53E9" w:rsidP="001C62C8">
      <w:pPr>
        <w:rPr>
          <w:sz w:val="24"/>
        </w:rPr>
      </w:pPr>
    </w:p>
    <w:p w14:paraId="18B515C7" w14:textId="285FFC6A" w:rsidR="00646276" w:rsidRPr="006C6869" w:rsidRDefault="00701D4B" w:rsidP="00646276">
      <w:pPr>
        <w:pStyle w:val="Heading1"/>
        <w:rPr>
          <w:b/>
          <w:sz w:val="36"/>
        </w:rPr>
      </w:pPr>
      <w:bookmarkStart w:id="32" w:name="_Toc508333614"/>
      <w:r w:rsidRPr="006C6869">
        <w:rPr>
          <w:b/>
          <w:sz w:val="36"/>
        </w:rPr>
        <w:lastRenderedPageBreak/>
        <w:t>Exploratory Data Analysis</w:t>
      </w:r>
      <w:bookmarkEnd w:id="32"/>
    </w:p>
    <w:p w14:paraId="3C5DFF1E" w14:textId="77777777" w:rsidR="00F7102A" w:rsidRDefault="00F7102A" w:rsidP="00701D4B"/>
    <w:p w14:paraId="119F6813" w14:textId="0415334F" w:rsidR="00701D4B" w:rsidRDefault="00701D4B" w:rsidP="00701D4B">
      <w:r>
        <w:tab/>
      </w:r>
      <w:r w:rsidRPr="00701D4B">
        <w:t>Our main goal in this project is to build a model to predict sales price. Before we start variable selection, we need to explore our data to gain a greater understanding of how variable</w:t>
      </w:r>
      <w:r w:rsidR="00A3431F">
        <w:t>s</w:t>
      </w:r>
      <w:r w:rsidRPr="00701D4B">
        <w:t xml:space="preserve"> interact with one another. We will start by looking at the target variable ‘Sale Price’. It seems that our data set has a mean sale price of $186,761.78 with a Standard Deviation of $78,913.84.  The plot below shows that the distribution of sales price is skewed to the right. We can</w:t>
      </w:r>
      <w:r w:rsidR="00A3431F">
        <w:t xml:space="preserve"> see</w:t>
      </w:r>
      <w:r w:rsidRPr="00701D4B">
        <w:t xml:space="preserve"> </w:t>
      </w:r>
      <w:r w:rsidR="00CD1217">
        <w:t xml:space="preserve">that </w:t>
      </w:r>
      <w:r w:rsidRPr="00701D4B">
        <w:t xml:space="preserve">most sales prices lie between </w:t>
      </w:r>
      <w:r w:rsidR="00CD1217">
        <w:t>$</w:t>
      </w:r>
      <w:r w:rsidRPr="00701D4B">
        <w:t xml:space="preserve">100,000 and </w:t>
      </w:r>
      <w:r w:rsidR="00CD1217">
        <w:t>$</w:t>
      </w:r>
      <w:r w:rsidRPr="00701D4B">
        <w:t>250,000</w:t>
      </w:r>
      <w:r w:rsidR="00CD1217">
        <w:t xml:space="preserve"> in the data set</w:t>
      </w:r>
      <w:r w:rsidRPr="00701D4B">
        <w:t>.</w:t>
      </w:r>
    </w:p>
    <w:p w14:paraId="68A5871F" w14:textId="52E2009F" w:rsidR="005A73CA" w:rsidRPr="002D15E3" w:rsidRDefault="005A73CA" w:rsidP="002D15E3">
      <w:pPr>
        <w:pStyle w:val="Subtitle"/>
        <w:spacing w:after="0"/>
        <w:jc w:val="center"/>
        <w:rPr>
          <w:i/>
          <w:u w:val="single"/>
        </w:rPr>
      </w:pPr>
      <w:r w:rsidRPr="002D15E3">
        <w:rPr>
          <w:i/>
          <w:u w:val="single"/>
        </w:rPr>
        <w:t>Distribution of Sale</w:t>
      </w:r>
      <w:r w:rsidR="00CD1217">
        <w:rPr>
          <w:i/>
          <w:u w:val="single"/>
        </w:rPr>
        <w:t xml:space="preserve"> Price</w:t>
      </w:r>
    </w:p>
    <w:p w14:paraId="603955C8" w14:textId="14CA3EE7" w:rsidR="005A73CA" w:rsidRDefault="005A73CA" w:rsidP="005A73CA">
      <w:pPr>
        <w:jc w:val="center"/>
        <w:rPr>
          <w:i/>
          <w:iCs/>
        </w:rPr>
      </w:pPr>
      <w:r>
        <w:rPr>
          <w:noProof/>
        </w:rPr>
        <w:drawing>
          <wp:inline distT="0" distB="0" distL="0" distR="0" wp14:anchorId="2EF2B677" wp14:editId="70227008">
            <wp:extent cx="3787140" cy="2270467"/>
            <wp:effectExtent l="19050" t="19050" r="2286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49053" b="-6"/>
                    <a:stretch/>
                  </pic:blipFill>
                  <pic:spPr bwMode="auto">
                    <a:xfrm>
                      <a:off x="0" y="0"/>
                      <a:ext cx="3827954" cy="2294936"/>
                    </a:xfrm>
                    <a:prstGeom prst="rect">
                      <a:avLst/>
                    </a:prstGeom>
                    <a:noFill/>
                    <a:ln>
                      <a:solidFill>
                        <a:srgbClr val="FFC000"/>
                      </a:solidFill>
                    </a:ln>
                    <a:extLst>
                      <a:ext uri="{53640926-AAD7-44D8-BBD7-CCE9431645EC}">
                        <a14:shadowObscured xmlns:a14="http://schemas.microsoft.com/office/drawing/2010/main"/>
                      </a:ext>
                    </a:extLst>
                  </pic:spPr>
                </pic:pic>
              </a:graphicData>
            </a:graphic>
          </wp:inline>
        </w:drawing>
      </w:r>
    </w:p>
    <w:p w14:paraId="275BB46D" w14:textId="321C9DFF" w:rsidR="001115F5" w:rsidRDefault="005A73CA" w:rsidP="001115F5">
      <w:r>
        <w:t>The First relationship I wanted to explore in the data set was the relationship between neighborhood and Sale Price. My initial thought is that there should be a strong relationship between neighborhood and Sale Price.</w:t>
      </w:r>
    </w:p>
    <w:p w14:paraId="76F34334" w14:textId="6F0A13D7" w:rsidR="00646276" w:rsidRDefault="00F7102A" w:rsidP="00646276">
      <w:pPr>
        <w:pStyle w:val="Subtitle"/>
        <w:spacing w:after="0" w:line="240" w:lineRule="auto"/>
        <w:jc w:val="center"/>
        <w:rPr>
          <w:i/>
          <w:iCs w:val="0"/>
          <w:u w:val="single"/>
        </w:rPr>
      </w:pPr>
      <w:r>
        <w:rPr>
          <w:noProof/>
        </w:rPr>
        <w:drawing>
          <wp:anchor distT="0" distB="0" distL="114300" distR="114300" simplePos="0" relativeHeight="251670528" behindDoc="0" locked="0" layoutInCell="1" allowOverlap="1" wp14:anchorId="7032F7BC" wp14:editId="70A81CFC">
            <wp:simplePos x="0" y="0"/>
            <wp:positionH relativeFrom="margin">
              <wp:align>right</wp:align>
            </wp:positionH>
            <wp:positionV relativeFrom="margin">
              <wp:posOffset>5661660</wp:posOffset>
            </wp:positionV>
            <wp:extent cx="1821180" cy="1943100"/>
            <wp:effectExtent l="19050" t="19050" r="26670" b="190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1180" cy="1943100"/>
                    </a:xfrm>
                    <a:prstGeom prst="rect">
                      <a:avLst/>
                    </a:prstGeom>
                    <a:noFill/>
                    <a:ln>
                      <a:solidFill>
                        <a:srgbClr val="FFC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209094B" wp14:editId="628C3760">
            <wp:simplePos x="0" y="0"/>
            <wp:positionH relativeFrom="margin">
              <wp:posOffset>-228600</wp:posOffset>
            </wp:positionH>
            <wp:positionV relativeFrom="margin">
              <wp:posOffset>5609590</wp:posOffset>
            </wp:positionV>
            <wp:extent cx="4782185" cy="2496185"/>
            <wp:effectExtent l="19050" t="19050" r="18415" b="184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31"/>
                    <a:stretch/>
                  </pic:blipFill>
                  <pic:spPr bwMode="auto">
                    <a:xfrm>
                      <a:off x="0" y="0"/>
                      <a:ext cx="4782185" cy="2496185"/>
                    </a:xfrm>
                    <a:prstGeom prst="rect">
                      <a:avLst/>
                    </a:prstGeom>
                    <a:noFill/>
                    <a:ln>
                      <a:solidFill>
                        <a:srgbClr val="FFC000"/>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115F5" w:rsidRPr="00CD1217">
        <w:rPr>
          <w:i/>
          <w:iCs w:val="0"/>
          <w:u w:val="single"/>
        </w:rPr>
        <w:t>Sale by Neighborhood</w:t>
      </w:r>
    </w:p>
    <w:p w14:paraId="4B847230" w14:textId="0113C8C6" w:rsidR="00646276" w:rsidRPr="00646276" w:rsidRDefault="00646276" w:rsidP="00646276"/>
    <w:p w14:paraId="722750E9" w14:textId="7C6CDAEA" w:rsidR="00F7102A" w:rsidRDefault="005A73CA" w:rsidP="00F7102A">
      <w:r>
        <w:t xml:space="preserve"> </w:t>
      </w:r>
      <w:r w:rsidR="00790C81">
        <w:tab/>
      </w:r>
    </w:p>
    <w:p w14:paraId="3BE6D1BC" w14:textId="27729769" w:rsidR="005A73CA" w:rsidRPr="001E2D00" w:rsidRDefault="005A73CA" w:rsidP="00646276">
      <w:pPr>
        <w:ind w:firstLine="720"/>
      </w:pPr>
      <w:r>
        <w:lastRenderedPageBreak/>
        <w:t>The ‘Sales Price by Neighborhood’ Plot shows ‘NoRidge’, ‘StoneBr’, and ‘NridgeHt’ are the neighborhoods with the highest average sale</w:t>
      </w:r>
      <w:r w:rsidR="00A3431F">
        <w:t>s</w:t>
      </w:r>
      <w:r>
        <w:t xml:space="preserve"> price.</w:t>
      </w:r>
      <w:r w:rsidR="001E2D00" w:rsidRPr="001E2D00">
        <w:t xml:space="preserve"> It seems that ‘BrDale’, ‘MeadowV’, and ‘IDOTRR’ are neighborhood</w:t>
      </w:r>
      <w:r w:rsidR="00A3431F">
        <w:t>s</w:t>
      </w:r>
      <w:r w:rsidR="001E2D00" w:rsidRPr="001E2D00">
        <w:t xml:space="preserve"> with the lowest average sale</w:t>
      </w:r>
      <w:r w:rsidR="00A3431F">
        <w:t>s</w:t>
      </w:r>
      <w:r w:rsidR="001E2D00" w:rsidRPr="001E2D00">
        <w:t xml:space="preserve"> price.</w:t>
      </w:r>
      <w:r w:rsidR="00CF6BBB">
        <w:t xml:space="preserve"> Upon</w:t>
      </w:r>
      <w:r w:rsidR="001E2D00" w:rsidRPr="001E2D00">
        <w:t xml:space="preserve"> </w:t>
      </w:r>
      <w:r w:rsidR="00CF6BBB">
        <w:t>f</w:t>
      </w:r>
      <w:r w:rsidR="001E2D00" w:rsidRPr="001E2D00">
        <w:t xml:space="preserve">urther investigation of homes in </w:t>
      </w:r>
      <w:r w:rsidR="00CF6BBB">
        <w:t>these</w:t>
      </w:r>
      <w:r w:rsidR="001E2D00" w:rsidRPr="001E2D00">
        <w:t xml:space="preserve"> neighborhood</w:t>
      </w:r>
      <w:r w:rsidR="00CF6BBB">
        <w:t>s</w:t>
      </w:r>
      <w:r w:rsidR="001E2D00" w:rsidRPr="001E2D00">
        <w:t xml:space="preserve">, </w:t>
      </w:r>
      <w:r w:rsidR="00A3431F" w:rsidRPr="001E2D00">
        <w:t>it</w:t>
      </w:r>
      <w:r w:rsidR="001E2D00" w:rsidRPr="001E2D00">
        <w:t xml:space="preserve"> seems like these homes have lower than average ‘GrLivArea’ </w:t>
      </w:r>
      <w:r w:rsidR="00CD1217" w:rsidRPr="00CD1217">
        <w:t>(Above ground living area in square feet)</w:t>
      </w:r>
      <w:r w:rsidR="001E2D00" w:rsidRPr="001E2D00">
        <w:t xml:space="preserve"> which could have contributed to the lower sale price of homes in this neighborhood. Looking at the Plot of GrLivArea and Sale Price, the plot reveals a high correlation between these 2 variables. The strong positive relationship leads me to believe that GrLivArea may play a crucial role in prediction model.</w:t>
      </w:r>
    </w:p>
    <w:p w14:paraId="6B1292DB" w14:textId="29267721" w:rsidR="001E2D00" w:rsidRDefault="001E2D00" w:rsidP="001E2D00">
      <w:pPr>
        <w:pStyle w:val="Subtitle"/>
        <w:jc w:val="center"/>
        <w:rPr>
          <w:i/>
          <w:u w:val="single"/>
        </w:rPr>
      </w:pPr>
      <w:r>
        <w:rPr>
          <w:i/>
          <w:u w:val="single"/>
        </w:rPr>
        <w:t>Sale Price vs GrLivArea</w:t>
      </w:r>
    </w:p>
    <w:p w14:paraId="2F55D818" w14:textId="0F6C83C3" w:rsidR="001E2D00" w:rsidRDefault="001E2D00" w:rsidP="001A2675">
      <w:pPr>
        <w:pStyle w:val="Subtitle"/>
        <w:spacing w:after="0"/>
        <w:jc w:val="center"/>
        <w:rPr>
          <w:i/>
          <w:u w:val="single"/>
        </w:rPr>
      </w:pPr>
      <w:r>
        <w:rPr>
          <w:noProof/>
        </w:rPr>
        <w:drawing>
          <wp:inline distT="0" distB="0" distL="0" distR="0" wp14:anchorId="7296F9DB" wp14:editId="3513A54E">
            <wp:extent cx="5242560" cy="2574980"/>
            <wp:effectExtent l="19050" t="19050" r="1524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8051" cy="2577677"/>
                    </a:xfrm>
                    <a:prstGeom prst="rect">
                      <a:avLst/>
                    </a:prstGeom>
                    <a:noFill/>
                    <a:ln>
                      <a:solidFill>
                        <a:srgbClr val="FFC000"/>
                      </a:solidFill>
                    </a:ln>
                  </pic:spPr>
                </pic:pic>
              </a:graphicData>
            </a:graphic>
          </wp:inline>
        </w:drawing>
      </w:r>
      <w:r>
        <w:rPr>
          <w:i/>
          <w:u w:val="single"/>
        </w:rPr>
        <w:t xml:space="preserve"> </w:t>
      </w:r>
    </w:p>
    <w:p w14:paraId="30A0FF3B" w14:textId="57CF8E49" w:rsidR="001E2D00" w:rsidRDefault="006D4C73" w:rsidP="006D4C73">
      <w:pPr>
        <w:spacing w:after="120"/>
        <w:ind w:firstLine="720"/>
      </w:pPr>
      <w:r>
        <w:t xml:space="preserve">Moving on, I wanted to see if MS Zoning codes played a part in Sale Price. The chart below displays the MS Zoning codes present in the data set. The plot shows that most of our observations are homes </w:t>
      </w:r>
      <w:r w:rsidR="001A2675">
        <w:t xml:space="preserve">that are in </w:t>
      </w:r>
      <w:r>
        <w:t>Residential Low-Density</w:t>
      </w:r>
      <w:r w:rsidR="001A2675">
        <w:t xml:space="preserve"> Areas</w:t>
      </w:r>
      <w:r>
        <w:t>. Homes with the MS Zoning code of ‘RL’ have an average sale price just under 200k and have the greatest variance of all MS Zoning codes. Floating Village homes are priced higher on average than any other code.</w:t>
      </w:r>
    </w:p>
    <w:p w14:paraId="379D5B7F" w14:textId="746EFE84" w:rsidR="006D4C73" w:rsidRDefault="006D4C73" w:rsidP="006D4C73">
      <w:pPr>
        <w:pStyle w:val="Subtitle"/>
        <w:spacing w:after="120"/>
        <w:jc w:val="center"/>
        <w:rPr>
          <w:i/>
          <w:u w:val="single"/>
        </w:rPr>
      </w:pPr>
      <w:r w:rsidRPr="006D4C73">
        <w:rPr>
          <w:i/>
          <w:u w:val="single"/>
        </w:rPr>
        <w:t xml:space="preserve">Sale Price vs </w:t>
      </w:r>
      <w:r>
        <w:rPr>
          <w:i/>
          <w:u w:val="single"/>
        </w:rPr>
        <w:t>MS Zoning code</w:t>
      </w:r>
    </w:p>
    <w:p w14:paraId="42735B26" w14:textId="6126FB32" w:rsidR="006D4C73" w:rsidRPr="006D4C73" w:rsidRDefault="004207DB" w:rsidP="001A2675">
      <w:r>
        <w:rPr>
          <w:noProof/>
        </w:rPr>
        <w:drawing>
          <wp:anchor distT="0" distB="0" distL="114300" distR="114300" simplePos="0" relativeHeight="251669504" behindDoc="0" locked="0" layoutInCell="1" allowOverlap="1" wp14:anchorId="6F08F11A" wp14:editId="0C3688E4">
            <wp:simplePos x="0" y="0"/>
            <wp:positionH relativeFrom="margin">
              <wp:posOffset>5018405</wp:posOffset>
            </wp:positionH>
            <wp:positionV relativeFrom="margin">
              <wp:posOffset>6240780</wp:posOffset>
            </wp:positionV>
            <wp:extent cx="1427480" cy="1274445"/>
            <wp:effectExtent l="19050" t="19050" r="20320" b="209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8-02-27 17.13.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7480" cy="1274445"/>
                    </a:xfrm>
                    <a:prstGeom prst="rect">
                      <a:avLst/>
                    </a:prstGeom>
                    <a:ln>
                      <a:solidFill>
                        <a:srgbClr val="FFC000"/>
                      </a:solidFill>
                    </a:ln>
                  </pic:spPr>
                </pic:pic>
              </a:graphicData>
            </a:graphic>
            <wp14:sizeRelH relativeFrom="margin">
              <wp14:pctWidth>0</wp14:pctWidth>
            </wp14:sizeRelH>
            <wp14:sizeRelV relativeFrom="margin">
              <wp14:pctHeight>0</wp14:pctHeight>
            </wp14:sizeRelV>
          </wp:anchor>
        </w:drawing>
      </w:r>
      <w:r w:rsidR="006D4C73">
        <w:rPr>
          <w:noProof/>
        </w:rPr>
        <w:drawing>
          <wp:inline distT="0" distB="0" distL="0" distR="0" wp14:anchorId="5FD93BA5" wp14:editId="5F7DC19B">
            <wp:extent cx="4831080" cy="1851600"/>
            <wp:effectExtent l="19050" t="19050" r="2667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 r="-2272" b="44029"/>
                    <a:stretch/>
                  </pic:blipFill>
                  <pic:spPr bwMode="auto">
                    <a:xfrm>
                      <a:off x="0" y="0"/>
                      <a:ext cx="5114176" cy="1960102"/>
                    </a:xfrm>
                    <a:prstGeom prst="rect">
                      <a:avLst/>
                    </a:prstGeom>
                    <a:noFill/>
                    <a:ln>
                      <a:solidFill>
                        <a:srgbClr val="FFC000"/>
                      </a:solidFill>
                    </a:ln>
                    <a:extLst>
                      <a:ext uri="{53640926-AAD7-44D8-BBD7-CCE9431645EC}">
                        <a14:shadowObscured xmlns:a14="http://schemas.microsoft.com/office/drawing/2010/main"/>
                      </a:ext>
                    </a:extLst>
                  </pic:spPr>
                </pic:pic>
              </a:graphicData>
            </a:graphic>
          </wp:inline>
        </w:drawing>
      </w:r>
    </w:p>
    <w:p w14:paraId="558741AE" w14:textId="18D3553B" w:rsidR="006D4C73" w:rsidRDefault="006D4C73" w:rsidP="006D4C73">
      <w:pPr>
        <w:ind w:firstLine="720"/>
      </w:pPr>
      <w:r w:rsidRPr="006D4C73">
        <w:lastRenderedPageBreak/>
        <w:t>The chart below displays the sales price by dwelling code. The plot displays multiple outlier for each subclass. Notice that the code 60, which represents 2 story homes 1946 &amp; newer, has the highest average Sale Price among all other dwelling code. The chart shows almost all dwelling codes have extreme outliers. Split Foyer homes (85) have the lowest variance in price when compared to other subclass types.</w:t>
      </w:r>
    </w:p>
    <w:p w14:paraId="0D6FBC99" w14:textId="6BAD5D9C" w:rsidR="0017581F" w:rsidRPr="0017581F" w:rsidRDefault="0017581F" w:rsidP="0017581F">
      <w:pPr>
        <w:pStyle w:val="Subtitle"/>
        <w:jc w:val="center"/>
        <w:rPr>
          <w:i/>
          <w:u w:val="single"/>
        </w:rPr>
      </w:pPr>
      <w:r>
        <w:rPr>
          <w:i/>
          <w:u w:val="single"/>
        </w:rPr>
        <w:t xml:space="preserve">Sale Price by MS </w:t>
      </w:r>
      <w:r w:rsidR="002D5315">
        <w:rPr>
          <w:i/>
          <w:u w:val="single"/>
        </w:rPr>
        <w:t>Subclass</w:t>
      </w:r>
      <w:r>
        <w:rPr>
          <w:i/>
          <w:u w:val="single"/>
        </w:rPr>
        <w:t xml:space="preserve"> codes</w:t>
      </w:r>
    </w:p>
    <w:p w14:paraId="106F31CF" w14:textId="5ECE5C44" w:rsidR="0017581F" w:rsidRDefault="00F7102A" w:rsidP="004207DB">
      <w:pPr>
        <w:jc w:val="center"/>
      </w:pPr>
      <w:r>
        <w:rPr>
          <w:noProof/>
        </w:rPr>
        <w:drawing>
          <wp:inline distT="0" distB="0" distL="0" distR="0" wp14:anchorId="2DB68C46" wp14:editId="4F301EAA">
            <wp:extent cx="5359569" cy="2570480"/>
            <wp:effectExtent l="19050" t="19050" r="1270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861"/>
                    <a:stretch/>
                  </pic:blipFill>
                  <pic:spPr bwMode="auto">
                    <a:xfrm>
                      <a:off x="0" y="0"/>
                      <a:ext cx="5532057" cy="2653206"/>
                    </a:xfrm>
                    <a:prstGeom prst="rect">
                      <a:avLst/>
                    </a:prstGeom>
                    <a:noFill/>
                    <a:ln>
                      <a:solidFill>
                        <a:srgbClr val="FFC000"/>
                      </a:solid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76672" behindDoc="0" locked="0" layoutInCell="1" allowOverlap="1" wp14:anchorId="75E3396D" wp14:editId="517DF093">
            <wp:simplePos x="0" y="0"/>
            <wp:positionH relativeFrom="column">
              <wp:posOffset>1577340</wp:posOffset>
            </wp:positionH>
            <wp:positionV relativeFrom="paragraph">
              <wp:posOffset>2907030</wp:posOffset>
            </wp:positionV>
            <wp:extent cx="3279775" cy="2164080"/>
            <wp:effectExtent l="19050" t="19050" r="15875" b="266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14056"/>
                    <a:stretch/>
                  </pic:blipFill>
                  <pic:spPr bwMode="auto">
                    <a:xfrm>
                      <a:off x="0" y="0"/>
                      <a:ext cx="3279775" cy="2164080"/>
                    </a:xfrm>
                    <a:prstGeom prst="rect">
                      <a:avLst/>
                    </a:prstGeom>
                    <a:noFill/>
                    <a:ln w="12700" cap="flat" cmpd="sng" algn="ctr">
                      <a:solidFill>
                        <a:srgbClr val="FFC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7581F">
        <w:br w:type="page"/>
      </w:r>
    </w:p>
    <w:p w14:paraId="33348A88" w14:textId="674AA453" w:rsidR="0017581F" w:rsidRPr="006C6869" w:rsidRDefault="0017581F" w:rsidP="0017581F">
      <w:pPr>
        <w:pStyle w:val="Heading1"/>
        <w:rPr>
          <w:b/>
          <w:sz w:val="36"/>
        </w:rPr>
      </w:pPr>
      <w:bookmarkStart w:id="33" w:name="_Toc508333615"/>
      <w:r w:rsidRPr="006C6869">
        <w:rPr>
          <w:b/>
          <w:sz w:val="36"/>
        </w:rPr>
        <w:lastRenderedPageBreak/>
        <w:t>Statistical Inference</w:t>
      </w:r>
      <w:bookmarkEnd w:id="33"/>
      <w:r w:rsidRPr="006C6869">
        <w:rPr>
          <w:b/>
          <w:sz w:val="36"/>
        </w:rPr>
        <w:t xml:space="preserve"> </w:t>
      </w:r>
    </w:p>
    <w:p w14:paraId="3457D690" w14:textId="77777777" w:rsidR="0017581F" w:rsidRPr="0017581F" w:rsidRDefault="0017581F" w:rsidP="0017581F"/>
    <w:p w14:paraId="668891B7" w14:textId="7FFF77C3" w:rsidR="0017581F" w:rsidRDefault="0017581F" w:rsidP="0017581F">
      <w:pPr>
        <w:ind w:firstLine="720"/>
      </w:pPr>
      <w:r w:rsidRPr="0017581F">
        <w:t>Our data set contains over 70 different predictor variables that can be used to predict sales price. Before the model is trained, we need to verify that all these variables have a statistically significant relationship with Sale Price.   We start by looking at the continuous variables in the data set and looking at their relationship with sales price. I wrote a function that went through each continuous variable in the data set and calculates the correlation between that variable and ‘Sale Price’.</w:t>
      </w:r>
    </w:p>
    <w:p w14:paraId="06A27146" w14:textId="55CEB606" w:rsidR="0017581F" w:rsidRDefault="0017581F" w:rsidP="0017581F">
      <w:pPr>
        <w:jc w:val="center"/>
      </w:pPr>
      <w:r>
        <w:rPr>
          <w:noProof/>
        </w:rPr>
        <w:drawing>
          <wp:inline distT="0" distB="0" distL="0" distR="0" wp14:anchorId="7282A686" wp14:editId="7E28F0D7">
            <wp:extent cx="6400800" cy="1679025"/>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1679025"/>
                    </a:xfrm>
                    <a:prstGeom prst="rect">
                      <a:avLst/>
                    </a:prstGeom>
                    <a:noFill/>
                    <a:ln>
                      <a:solidFill>
                        <a:srgbClr val="FFC000"/>
                      </a:solidFill>
                    </a:ln>
                  </pic:spPr>
                </pic:pic>
              </a:graphicData>
            </a:graphic>
          </wp:inline>
        </w:drawing>
      </w:r>
    </w:p>
    <w:p w14:paraId="7629E296" w14:textId="7E96680E" w:rsidR="0017581F" w:rsidRDefault="0017581F" w:rsidP="0017581F">
      <w:pPr>
        <w:jc w:val="center"/>
      </w:pPr>
      <w:r>
        <w:rPr>
          <w:noProof/>
        </w:rPr>
        <w:drawing>
          <wp:inline distT="0" distB="0" distL="0" distR="0" wp14:anchorId="16EBAB9A" wp14:editId="363FF93E">
            <wp:extent cx="5423137" cy="2592199"/>
            <wp:effectExtent l="19050" t="19050" r="2540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6772" cy="2598716"/>
                    </a:xfrm>
                    <a:prstGeom prst="rect">
                      <a:avLst/>
                    </a:prstGeom>
                    <a:noFill/>
                    <a:ln>
                      <a:solidFill>
                        <a:srgbClr val="FFC000"/>
                      </a:solidFill>
                    </a:ln>
                  </pic:spPr>
                </pic:pic>
              </a:graphicData>
            </a:graphic>
          </wp:inline>
        </w:drawing>
      </w:r>
    </w:p>
    <w:p w14:paraId="6B22E81B" w14:textId="50B7365A" w:rsidR="004E6468" w:rsidRDefault="004E6468" w:rsidP="004E6468">
      <w:pPr>
        <w:ind w:firstLine="720"/>
      </w:pPr>
      <w:r w:rsidRPr="004E6468">
        <w:t xml:space="preserve">Overall Quality, GrLivArea, and </w:t>
      </w:r>
      <w:r w:rsidR="002D5315" w:rsidRPr="004E6468">
        <w:t>Garage Cars</w:t>
      </w:r>
      <w:r w:rsidRPr="004E6468">
        <w:t xml:space="preserve"> have the strongest correlation with Sale Price. Before we include these variable</w:t>
      </w:r>
      <w:r w:rsidR="00541E0A">
        <w:t>s</w:t>
      </w:r>
      <w:r w:rsidRPr="004E6468">
        <w:t xml:space="preserve"> in our model, we need to verify the validity of this relationship with a correlation test. The correlation test will verify that the relationship between Sale Price and a numerical variable isn’t by chance. The null and alternative hypothesis is as follows:</w:t>
      </w:r>
    </w:p>
    <w:p w14:paraId="6843E488" w14:textId="7662CB28" w:rsidR="004E6468" w:rsidRDefault="004E6468" w:rsidP="004E6468">
      <w:pPr>
        <w:spacing w:after="0" w:line="480" w:lineRule="auto"/>
        <w:jc w:val="center"/>
      </w:pPr>
      <w:r>
        <w:t>H</w:t>
      </w:r>
      <w:r w:rsidRPr="004E6468">
        <w:rPr>
          <w:vertAlign w:val="subscript"/>
        </w:rPr>
        <w:t>0</w:t>
      </w:r>
      <w:r>
        <w:t>: The</w:t>
      </w:r>
      <w:r w:rsidR="00541E0A">
        <w:t>re</w:t>
      </w:r>
      <w:r>
        <w:t xml:space="preserve"> is no correlation between Sale Price and tested numerical variable</w:t>
      </w:r>
    </w:p>
    <w:p w14:paraId="0FA33370" w14:textId="685094A1" w:rsidR="004E6468" w:rsidRDefault="004E6468" w:rsidP="004E6468">
      <w:pPr>
        <w:spacing w:after="0" w:line="480" w:lineRule="auto"/>
        <w:jc w:val="center"/>
      </w:pPr>
      <w:r>
        <w:t>H</w:t>
      </w:r>
      <w:r w:rsidRPr="004E6468">
        <w:rPr>
          <w:vertAlign w:val="subscript"/>
        </w:rPr>
        <w:t>A</w:t>
      </w:r>
      <w:r>
        <w:t>: There is a correlation between Sale Price and tested numerical variable</w:t>
      </w:r>
    </w:p>
    <w:p w14:paraId="1651EBB4" w14:textId="649C303E" w:rsidR="004E6468" w:rsidRDefault="002D15E3" w:rsidP="004E6468">
      <w:r w:rsidRPr="002D15E3">
        <w:lastRenderedPageBreak/>
        <w:t xml:space="preserve">I used the following code to write a function that finds numerical features that have a correlation with Sale Price Higher than .50.  Then I used a self-defined correlation function to iterate through the column names and test each one then </w:t>
      </w:r>
      <w:r w:rsidR="002D5315" w:rsidRPr="002D15E3">
        <w:t>lists</w:t>
      </w:r>
      <w:r w:rsidRPr="002D15E3">
        <w:t xml:space="preserve"> the resulting p value.</w:t>
      </w:r>
    </w:p>
    <w:p w14:paraId="599F6098" w14:textId="7D819060" w:rsidR="002D15E3" w:rsidRDefault="002D15E3" w:rsidP="002D15E3">
      <w:pPr>
        <w:jc w:val="center"/>
      </w:pPr>
      <w:r>
        <w:rPr>
          <w:noProof/>
        </w:rPr>
        <w:drawing>
          <wp:inline distT="0" distB="0" distL="0" distR="0" wp14:anchorId="1B8568F8" wp14:editId="7944D146">
            <wp:extent cx="4518660" cy="2526996"/>
            <wp:effectExtent l="19050" t="19050" r="1524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7348" cy="2531855"/>
                    </a:xfrm>
                    <a:prstGeom prst="rect">
                      <a:avLst/>
                    </a:prstGeom>
                    <a:noFill/>
                    <a:ln>
                      <a:solidFill>
                        <a:srgbClr val="FFC000"/>
                      </a:solidFill>
                    </a:ln>
                  </pic:spPr>
                </pic:pic>
              </a:graphicData>
            </a:graphic>
          </wp:inline>
        </w:drawing>
      </w:r>
      <w:r>
        <w:rPr>
          <w:noProof/>
        </w:rPr>
        <w:drawing>
          <wp:inline distT="0" distB="0" distL="0" distR="0" wp14:anchorId="64A3BA99" wp14:editId="67780A2D">
            <wp:extent cx="1068504" cy="2529840"/>
            <wp:effectExtent l="19050" t="19050" r="1778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1474" cy="2560549"/>
                    </a:xfrm>
                    <a:prstGeom prst="rect">
                      <a:avLst/>
                    </a:prstGeom>
                    <a:noFill/>
                    <a:ln>
                      <a:solidFill>
                        <a:srgbClr val="FFC000"/>
                      </a:solidFill>
                    </a:ln>
                  </pic:spPr>
                </pic:pic>
              </a:graphicData>
            </a:graphic>
          </wp:inline>
        </w:drawing>
      </w:r>
    </w:p>
    <w:p w14:paraId="6D17FECE" w14:textId="1A4CE08C" w:rsidR="002D15E3" w:rsidRDefault="002D15E3" w:rsidP="001A2675">
      <w:pPr>
        <w:ind w:firstLine="720"/>
      </w:pPr>
      <w:r>
        <w:t xml:space="preserve">The results from our hypothesis testing shows that the above variables’ correlation with sales price </w:t>
      </w:r>
      <w:r w:rsidR="00541E0A">
        <w:t xml:space="preserve">are </w:t>
      </w:r>
      <w:r>
        <w:t xml:space="preserve">true and not by chance. We can be confident that these feature variables will play a crucial part in our model’s ability to predict </w:t>
      </w:r>
      <w:r w:rsidR="00CF6BBB">
        <w:t>S</w:t>
      </w:r>
      <w:r>
        <w:t>ale Price</w:t>
      </w:r>
      <w:r w:rsidR="00790C81">
        <w:t>. These variables will be included in our initial model.</w:t>
      </w:r>
    </w:p>
    <w:p w14:paraId="6E8CBC11" w14:textId="6CEB3F67" w:rsidR="002D15E3" w:rsidRDefault="002D15E3" w:rsidP="001A2675">
      <w:pPr>
        <w:ind w:firstLine="720"/>
      </w:pPr>
      <w:r>
        <w:t xml:space="preserve">Moving on to the categorical variables, we will need to test the relationship with Sale Price as well. We can test this relationship using a chi-squared test of independence. </w:t>
      </w:r>
      <w:r w:rsidR="00CF6BBB">
        <w:t>T</w:t>
      </w:r>
      <w:r>
        <w:t xml:space="preserve">o use this </w:t>
      </w:r>
      <w:r w:rsidR="00790C81">
        <w:t>test,</w:t>
      </w:r>
      <w:r>
        <w:t xml:space="preserve"> we need to categorize our sale price. Using the code below, I split Sale Price into 2 distinct groups. The Null and Alternate hypothesis for our testing is as follows:</w:t>
      </w:r>
    </w:p>
    <w:p w14:paraId="2CB2444B" w14:textId="77777777" w:rsidR="002D15E3" w:rsidRPr="002D15E3" w:rsidRDefault="002D15E3" w:rsidP="002D15E3">
      <w:pPr>
        <w:jc w:val="center"/>
        <w:rPr>
          <w:sz w:val="20"/>
        </w:rPr>
      </w:pPr>
      <w:r w:rsidRPr="002D15E3">
        <w:rPr>
          <w:sz w:val="20"/>
        </w:rPr>
        <w:t>H</w:t>
      </w:r>
      <w:r w:rsidRPr="002D15E3">
        <w:rPr>
          <w:sz w:val="20"/>
          <w:vertAlign w:val="subscript"/>
        </w:rPr>
        <w:t>0</w:t>
      </w:r>
      <w:r w:rsidRPr="002D15E3">
        <w:rPr>
          <w:sz w:val="20"/>
        </w:rPr>
        <w:t>: In the population, the tested categorical variables and categorized sale price are independent.</w:t>
      </w:r>
    </w:p>
    <w:p w14:paraId="40CEEB99" w14:textId="0ECE2A2B" w:rsidR="002D15E3" w:rsidRDefault="002D15E3" w:rsidP="002D15E3">
      <w:pPr>
        <w:jc w:val="center"/>
        <w:rPr>
          <w:sz w:val="20"/>
        </w:rPr>
      </w:pPr>
      <w:r w:rsidRPr="002D15E3">
        <w:rPr>
          <w:sz w:val="20"/>
        </w:rPr>
        <w:t>H</w:t>
      </w:r>
      <w:r w:rsidRPr="002D15E3">
        <w:rPr>
          <w:sz w:val="20"/>
          <w:vertAlign w:val="subscript"/>
        </w:rPr>
        <w:t>A</w:t>
      </w:r>
      <w:r w:rsidRPr="002D15E3">
        <w:rPr>
          <w:sz w:val="20"/>
        </w:rPr>
        <w:t>: In the population, the tested categorical variables and categorized sale price are dependent.</w:t>
      </w:r>
    </w:p>
    <w:p w14:paraId="47913960" w14:textId="60E98180" w:rsidR="002D15E3" w:rsidRDefault="002D15E3" w:rsidP="002D15E3">
      <w:pPr>
        <w:spacing w:line="480" w:lineRule="auto"/>
        <w:jc w:val="center"/>
      </w:pPr>
      <w:r>
        <w:rPr>
          <w:noProof/>
        </w:rPr>
        <w:drawing>
          <wp:inline distT="0" distB="0" distL="0" distR="0" wp14:anchorId="2482901D" wp14:editId="7D7242D4">
            <wp:extent cx="4434840" cy="1583534"/>
            <wp:effectExtent l="19050" t="19050" r="2286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4840" cy="1583534"/>
                    </a:xfrm>
                    <a:prstGeom prst="rect">
                      <a:avLst/>
                    </a:prstGeom>
                    <a:noFill/>
                    <a:ln>
                      <a:solidFill>
                        <a:srgbClr val="FFC000"/>
                      </a:solidFill>
                    </a:ln>
                  </pic:spPr>
                </pic:pic>
              </a:graphicData>
            </a:graphic>
          </wp:inline>
        </w:drawing>
      </w:r>
    </w:p>
    <w:p w14:paraId="48381C4C" w14:textId="0C1E7CDC" w:rsidR="002D15E3" w:rsidRDefault="002D15E3" w:rsidP="002D15E3">
      <w:r>
        <w:t xml:space="preserve">Next, I conducted </w:t>
      </w:r>
      <w:r w:rsidR="00790C81">
        <w:t xml:space="preserve">the </w:t>
      </w:r>
      <w:r>
        <w:t>chi squared test of independence on each variable using the code below and append the results to a data frame that can be seen on the next page.</w:t>
      </w:r>
    </w:p>
    <w:p w14:paraId="16345FAF" w14:textId="2AF4CA9C" w:rsidR="002D15E3" w:rsidRDefault="002D15E3" w:rsidP="002D15E3">
      <w:pPr>
        <w:jc w:val="center"/>
        <w:rPr>
          <w:sz w:val="20"/>
        </w:rPr>
      </w:pPr>
      <w:r>
        <w:rPr>
          <w:noProof/>
        </w:rPr>
        <w:lastRenderedPageBreak/>
        <w:drawing>
          <wp:inline distT="0" distB="0" distL="0" distR="0" wp14:anchorId="6DD58CD6" wp14:editId="7954FCA5">
            <wp:extent cx="2800257" cy="3764280"/>
            <wp:effectExtent l="19050" t="19050" r="1968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0257" cy="3764280"/>
                    </a:xfrm>
                    <a:prstGeom prst="rect">
                      <a:avLst/>
                    </a:prstGeom>
                    <a:noFill/>
                    <a:ln>
                      <a:solidFill>
                        <a:srgbClr val="FFC000"/>
                      </a:solidFill>
                    </a:ln>
                  </pic:spPr>
                </pic:pic>
              </a:graphicData>
            </a:graphic>
          </wp:inline>
        </w:drawing>
      </w:r>
    </w:p>
    <w:p w14:paraId="0C0D7C38" w14:textId="723FA773" w:rsidR="0017767C" w:rsidRPr="00E47DA9" w:rsidRDefault="00F97194" w:rsidP="00F97194">
      <w:pPr>
        <w:ind w:firstLine="720"/>
      </w:pPr>
      <w:r w:rsidRPr="00E47DA9">
        <w:t>In conclusion, we have identified the variable</w:t>
      </w:r>
      <w:r w:rsidR="00790C81" w:rsidRPr="00E47DA9">
        <w:t>s</w:t>
      </w:r>
      <w:r w:rsidRPr="00E47DA9">
        <w:t xml:space="preserve"> that have a statistically </w:t>
      </w:r>
      <w:r w:rsidR="00A15DC2" w:rsidRPr="00E47DA9">
        <w:t>significant</w:t>
      </w:r>
      <w:r w:rsidRPr="00E47DA9">
        <w:t xml:space="preserve"> relationship with Sale Price. From our analysis, </w:t>
      </w:r>
      <w:r w:rsidR="00A15DC2" w:rsidRPr="00E47DA9">
        <w:t>the</w:t>
      </w:r>
      <w:r w:rsidRPr="00E47DA9">
        <w:t xml:space="preserve"> variables such as </w:t>
      </w:r>
      <w:r w:rsidR="00790C81" w:rsidRPr="00E47DA9">
        <w:t>‘</w:t>
      </w:r>
      <w:r w:rsidRPr="00E47DA9">
        <w:t>GrLivArea</w:t>
      </w:r>
      <w:r w:rsidR="00790C81" w:rsidRPr="00E47DA9">
        <w:t>’</w:t>
      </w:r>
      <w:r w:rsidRPr="00E47DA9">
        <w:t xml:space="preserve"> and </w:t>
      </w:r>
      <w:r w:rsidR="00790C81" w:rsidRPr="00E47DA9">
        <w:t>‘</w:t>
      </w:r>
      <w:r w:rsidRPr="00E47DA9">
        <w:t>Neighborhood</w:t>
      </w:r>
      <w:r w:rsidR="00790C81" w:rsidRPr="00E47DA9">
        <w:t>’</w:t>
      </w:r>
      <w:r w:rsidRPr="00E47DA9">
        <w:t xml:space="preserve"> share a strong relationship with sale price. We will use the variables we identified earl</w:t>
      </w:r>
      <w:r w:rsidR="00A15DC2" w:rsidRPr="00E47DA9">
        <w:t>ier</w:t>
      </w:r>
      <w:r w:rsidRPr="00E47DA9">
        <w:t xml:space="preserve"> in the report </w:t>
      </w:r>
      <w:r w:rsidR="00A15DC2" w:rsidRPr="00E47DA9">
        <w:t>to develop a model that can best explain the variation is sale price.</w:t>
      </w:r>
    </w:p>
    <w:p w14:paraId="0F07EA94" w14:textId="77777777" w:rsidR="0017767C" w:rsidRDefault="0017767C">
      <w:pPr>
        <w:rPr>
          <w:sz w:val="20"/>
        </w:rPr>
      </w:pPr>
      <w:r>
        <w:rPr>
          <w:sz w:val="20"/>
        </w:rPr>
        <w:br w:type="page"/>
      </w:r>
    </w:p>
    <w:p w14:paraId="3A0B9088" w14:textId="0285581E" w:rsidR="0017767C" w:rsidRPr="006C6869" w:rsidRDefault="0017767C" w:rsidP="0017767C">
      <w:pPr>
        <w:pStyle w:val="Heading1"/>
        <w:rPr>
          <w:b/>
          <w:sz w:val="36"/>
        </w:rPr>
      </w:pPr>
      <w:bookmarkStart w:id="34" w:name="_Toc508333616"/>
      <w:r w:rsidRPr="006C6869">
        <w:rPr>
          <w:b/>
          <w:sz w:val="36"/>
        </w:rPr>
        <w:lastRenderedPageBreak/>
        <w:t>Preprocessing and Model Construction</w:t>
      </w:r>
      <w:bookmarkStart w:id="35" w:name="_Toc507512143"/>
      <w:bookmarkEnd w:id="34"/>
      <w:r w:rsidRPr="006C6869">
        <w:rPr>
          <w:b/>
          <w:sz w:val="36"/>
        </w:rPr>
        <w:t xml:space="preserve"> </w:t>
      </w:r>
    </w:p>
    <w:p w14:paraId="11A3B63F" w14:textId="50934A28" w:rsidR="0017767C" w:rsidRDefault="0017767C" w:rsidP="0017767C">
      <w:pPr>
        <w:rPr>
          <w:sz w:val="20"/>
        </w:rPr>
      </w:pPr>
    </w:p>
    <w:p w14:paraId="3D90AE02" w14:textId="2E5CE668" w:rsidR="0017767C" w:rsidRPr="005D0A2C" w:rsidRDefault="0017767C" w:rsidP="005D0A2C">
      <w:pPr>
        <w:spacing w:after="0"/>
      </w:pPr>
      <w:r>
        <w:rPr>
          <w:sz w:val="20"/>
        </w:rPr>
        <w:tab/>
      </w:r>
      <w:r w:rsidR="00D44556" w:rsidRPr="005D0A2C">
        <w:t xml:space="preserve">Now that the statistically significant predictor variables have been identified, </w:t>
      </w:r>
      <w:proofErr w:type="gramStart"/>
      <w:r w:rsidR="003C7CAA">
        <w:t>The</w:t>
      </w:r>
      <w:proofErr w:type="gramEnd"/>
      <w:r w:rsidR="003C7CAA">
        <w:t xml:space="preserve"> data needs to be</w:t>
      </w:r>
      <w:r w:rsidR="00D44556" w:rsidRPr="005D0A2C">
        <w:t xml:space="preserve"> prep</w:t>
      </w:r>
      <w:r w:rsidR="003C7CAA">
        <w:t>ped</w:t>
      </w:r>
      <w:r w:rsidR="00D44556" w:rsidRPr="005D0A2C">
        <w:t xml:space="preserve"> for model construction. We start by separating our</w:t>
      </w:r>
      <w:r w:rsidR="008253EE" w:rsidRPr="005D0A2C">
        <w:t xml:space="preserve"> predictors and target variables.</w:t>
      </w:r>
      <w:r w:rsidR="003C7CAA">
        <w:t xml:space="preserve"> Next</w:t>
      </w:r>
      <w:r w:rsidR="008253EE" w:rsidRPr="005D0A2C">
        <w:t>,</w:t>
      </w:r>
      <w:r w:rsidR="003C7CAA">
        <w:t xml:space="preserve"> we identify skewed numerical features within the dataset.</w:t>
      </w:r>
      <w:r w:rsidR="008253EE" w:rsidRPr="005D0A2C">
        <w:t xml:space="preserve"> we need to scale </w:t>
      </w:r>
      <w:r w:rsidR="00997908">
        <w:t>the</w:t>
      </w:r>
      <w:r w:rsidR="003C7CAA">
        <w:t xml:space="preserve"> skewed</w:t>
      </w:r>
      <w:r w:rsidR="00997908">
        <w:t xml:space="preserve"> numerical</w:t>
      </w:r>
      <w:r w:rsidR="008253EE" w:rsidRPr="005D0A2C">
        <w:t xml:space="preserve"> features</w:t>
      </w:r>
      <w:r w:rsidR="003C7CAA">
        <w:t xml:space="preserve"> to improve the model prediction power</w:t>
      </w:r>
      <w:r w:rsidR="008253EE" w:rsidRPr="005D0A2C">
        <w:t xml:space="preserve">. Using the code below, I was able to identify the skewed features in the data frame and use function called ‘RobustScaler’ to scale feature variables based on their median to minimize influence of outliers. </w:t>
      </w:r>
      <w:r w:rsidR="00CB0DFC" w:rsidRPr="005D0A2C">
        <w:t xml:space="preserve">With numerical </w:t>
      </w:r>
      <w:r w:rsidR="003C7CAA">
        <w:t>features</w:t>
      </w:r>
      <w:r w:rsidR="00CB0DFC" w:rsidRPr="005D0A2C">
        <w:t xml:space="preserve"> scaled, I generate dummy variables for the categorical feature variables in the dataset. Then </w:t>
      </w:r>
      <w:r w:rsidR="003C7CAA">
        <w:t>s</w:t>
      </w:r>
      <w:r w:rsidR="00CB0DFC" w:rsidRPr="005D0A2C">
        <w:t>plit the dataset into a training and test set</w:t>
      </w:r>
      <w:r w:rsidR="003C7CAA">
        <w:t>s</w:t>
      </w:r>
      <w:r w:rsidR="00CB0DFC" w:rsidRPr="005D0A2C">
        <w:t>.</w:t>
      </w:r>
    </w:p>
    <w:p w14:paraId="0BE50427" w14:textId="77777777" w:rsidR="00997908" w:rsidRDefault="00997908" w:rsidP="005D0A2C">
      <w:pPr>
        <w:spacing w:after="0"/>
        <w:jc w:val="center"/>
        <w:rPr>
          <w:noProof/>
        </w:rPr>
      </w:pPr>
    </w:p>
    <w:p w14:paraId="6CDE347D" w14:textId="3D050155" w:rsidR="00E47DA9" w:rsidRDefault="00CB0DFC" w:rsidP="00247E5D">
      <w:pPr>
        <w:spacing w:after="0"/>
        <w:jc w:val="center"/>
      </w:pPr>
      <w:r w:rsidRPr="005D0A2C">
        <w:rPr>
          <w:noProof/>
        </w:rPr>
        <w:drawing>
          <wp:inline distT="0" distB="0" distL="0" distR="0" wp14:anchorId="7F391CE0" wp14:editId="3DC7C41F">
            <wp:extent cx="6111240" cy="688098"/>
            <wp:effectExtent l="19050" t="19050" r="2286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80090"/>
                    <a:stretch/>
                  </pic:blipFill>
                  <pic:spPr bwMode="auto">
                    <a:xfrm>
                      <a:off x="0" y="0"/>
                      <a:ext cx="6301596" cy="709531"/>
                    </a:xfrm>
                    <a:prstGeom prst="rect">
                      <a:avLst/>
                    </a:prstGeom>
                    <a:noFill/>
                    <a:ln w="9525" cap="flat" cmpd="sng" algn="ctr">
                      <a:solidFill>
                        <a:srgbClr val="FFC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6893E8" w14:textId="690E5B4C" w:rsidR="00E47DA9" w:rsidRPr="00247E5D" w:rsidRDefault="00997050" w:rsidP="00BC3546">
      <w:pPr>
        <w:pStyle w:val="Heading2"/>
        <w:rPr>
          <w:sz w:val="32"/>
        </w:rPr>
      </w:pPr>
      <w:bookmarkStart w:id="36" w:name="_Toc508333617"/>
      <w:r w:rsidRPr="00247E5D">
        <w:t>1</w:t>
      </w:r>
      <w:r w:rsidRPr="00247E5D">
        <w:rPr>
          <w:vertAlign w:val="superscript"/>
        </w:rPr>
        <w:t>st</w:t>
      </w:r>
      <w:r w:rsidRPr="00247E5D">
        <w:t xml:space="preserve"> Model</w:t>
      </w:r>
      <w:bookmarkEnd w:id="36"/>
    </w:p>
    <w:p w14:paraId="18D5D1DB" w14:textId="77777777" w:rsidR="00247E5D" w:rsidRDefault="00CB0DFC" w:rsidP="005D0A2C">
      <w:pPr>
        <w:spacing w:after="0"/>
      </w:pPr>
      <w:r w:rsidRPr="005D0A2C">
        <w:tab/>
      </w:r>
    </w:p>
    <w:p w14:paraId="6A8BBDA8" w14:textId="33052F16" w:rsidR="009E1724" w:rsidRPr="005D0A2C" w:rsidRDefault="00CB0DFC" w:rsidP="00247E5D">
      <w:pPr>
        <w:spacing w:after="0"/>
        <w:ind w:firstLine="720"/>
      </w:pPr>
      <w:r w:rsidRPr="005D0A2C">
        <w:t xml:space="preserve"> In my first attempt, I tried to use Ridge </w:t>
      </w:r>
      <w:r w:rsidR="009904C4" w:rsidRPr="005D0A2C">
        <w:t>Regression</w:t>
      </w:r>
      <w:r w:rsidRPr="005D0A2C">
        <w:t xml:space="preserve"> algorithm</w:t>
      </w:r>
      <w:r w:rsidR="002D3FBE" w:rsidRPr="005D0A2C">
        <w:t xml:space="preserve">. This algorithm tries to retain </w:t>
      </w:r>
      <w:r w:rsidR="002D5315" w:rsidRPr="005D0A2C">
        <w:t>all</w:t>
      </w:r>
      <w:r w:rsidR="002D3FBE" w:rsidRPr="005D0A2C">
        <w:t xml:space="preserve"> the features but shrinks coefficients. Since </w:t>
      </w:r>
      <w:r w:rsidR="00E374BD">
        <w:t>I</w:t>
      </w:r>
      <w:r w:rsidR="002D3FBE" w:rsidRPr="005D0A2C">
        <w:t xml:space="preserve"> have identified the variables </w:t>
      </w:r>
      <w:r w:rsidR="00E374BD">
        <w:t>to be</w:t>
      </w:r>
      <w:r w:rsidR="002D3FBE" w:rsidRPr="005D0A2C">
        <w:t xml:space="preserve"> statistically significant, </w:t>
      </w:r>
      <w:r w:rsidR="002D5315" w:rsidRPr="005D0A2C">
        <w:t>I’m</w:t>
      </w:r>
      <w:r w:rsidR="002D3FBE" w:rsidRPr="005D0A2C">
        <w:t xml:space="preserve"> comfortable using a model of this </w:t>
      </w:r>
      <w:r w:rsidR="00580C95" w:rsidRPr="005D0A2C">
        <w:t>complexity (</w:t>
      </w:r>
      <w:r w:rsidR="002D3FBE" w:rsidRPr="005D0A2C">
        <w:t xml:space="preserve">many features). Before we train the model, I wrote a function that will evaluate the model using root mean squared error. This will provide an additional metric to </w:t>
      </w:r>
      <w:r w:rsidR="009E1724" w:rsidRPr="005D0A2C">
        <w:t>compare</w:t>
      </w:r>
      <w:r w:rsidR="002D3FBE" w:rsidRPr="005D0A2C">
        <w:t xml:space="preserve"> different models. </w:t>
      </w:r>
      <w:r w:rsidR="009E1724" w:rsidRPr="005D0A2C">
        <w:t xml:space="preserve">I began model construction by optimizing the hyper-parameter, </w:t>
      </w:r>
      <w:proofErr w:type="gramStart"/>
      <w:r w:rsidR="009E1724" w:rsidRPr="005D0A2C">
        <w:t>The</w:t>
      </w:r>
      <w:proofErr w:type="gramEnd"/>
      <w:r w:rsidR="009E1724" w:rsidRPr="005D0A2C">
        <w:t xml:space="preserve"> </w:t>
      </w:r>
      <w:r w:rsidR="00E374BD">
        <w:t>g</w:t>
      </w:r>
      <w:r w:rsidR="009E1724" w:rsidRPr="005D0A2C">
        <w:t>raph below shows the change in mean squared error across different alphas.</w:t>
      </w:r>
    </w:p>
    <w:p w14:paraId="574221AB" w14:textId="6764F0D7" w:rsidR="00646276" w:rsidRPr="005D0A2C" w:rsidRDefault="00646276" w:rsidP="005D0A2C">
      <w:pPr>
        <w:pStyle w:val="Subtitle"/>
        <w:jc w:val="center"/>
        <w:rPr>
          <w:u w:val="single"/>
        </w:rPr>
      </w:pPr>
      <w:r w:rsidRPr="005D0A2C">
        <w:rPr>
          <w:u w:val="single"/>
        </w:rPr>
        <w:t xml:space="preserve">Ridge </w:t>
      </w:r>
      <w:r w:rsidR="005D0A2C" w:rsidRPr="005D0A2C">
        <w:rPr>
          <w:u w:val="single"/>
        </w:rPr>
        <w:t>regression validation curve</w:t>
      </w:r>
    </w:p>
    <w:p w14:paraId="7683DD3E" w14:textId="0BBABAFF" w:rsidR="009E1724" w:rsidRDefault="009E1724" w:rsidP="005D0A2C">
      <w:pPr>
        <w:spacing w:after="0"/>
        <w:jc w:val="center"/>
      </w:pPr>
      <w:r w:rsidRPr="005D0A2C">
        <w:rPr>
          <w:noProof/>
        </w:rPr>
        <w:drawing>
          <wp:inline distT="0" distB="0" distL="0" distR="0" wp14:anchorId="5FAC7176" wp14:editId="14EB1AEE">
            <wp:extent cx="3208020" cy="1918970"/>
            <wp:effectExtent l="19050" t="19050" r="1143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8020" cy="1918970"/>
                    </a:xfrm>
                    <a:prstGeom prst="rect">
                      <a:avLst/>
                    </a:prstGeom>
                    <a:noFill/>
                    <a:ln>
                      <a:solidFill>
                        <a:srgbClr val="FFC000"/>
                      </a:solidFill>
                    </a:ln>
                  </pic:spPr>
                </pic:pic>
              </a:graphicData>
            </a:graphic>
          </wp:inline>
        </w:drawing>
      </w:r>
    </w:p>
    <w:p w14:paraId="6E10C0BA" w14:textId="77777777" w:rsidR="00997050" w:rsidRPr="005D0A2C" w:rsidRDefault="00997050" w:rsidP="005D0A2C">
      <w:pPr>
        <w:spacing w:after="0"/>
        <w:jc w:val="center"/>
      </w:pPr>
    </w:p>
    <w:p w14:paraId="3B3A7C1B" w14:textId="6527E282" w:rsidR="00CB0DFC" w:rsidRPr="005D0A2C" w:rsidRDefault="002D3FBE" w:rsidP="005D0A2C">
      <w:pPr>
        <w:spacing w:after="0"/>
      </w:pPr>
      <w:r w:rsidRPr="005D0A2C">
        <w:t xml:space="preserve">After </w:t>
      </w:r>
      <w:r w:rsidR="00E374BD">
        <w:t>I have identified the best parameter</w:t>
      </w:r>
      <w:r w:rsidRPr="005D0A2C">
        <w:t>, I fit the model and used it to predict on the training and test set.</w:t>
      </w:r>
      <w:r w:rsidR="00580C95" w:rsidRPr="005D0A2C">
        <w:t xml:space="preserve"> The measure metrics listed below, shows that our model suffers from some</w:t>
      </w:r>
      <w:r w:rsidR="00247E5D">
        <w:t xml:space="preserve"> </w:t>
      </w:r>
      <w:r w:rsidR="00580C95" w:rsidRPr="005D0A2C">
        <w:lastRenderedPageBreak/>
        <w:t xml:space="preserve">overfitting. We will need to try and use a different algorithm that can provide more feature flexibility. </w:t>
      </w:r>
    </w:p>
    <w:p w14:paraId="3D17EFEE" w14:textId="0C95EAA8" w:rsidR="00997050" w:rsidRDefault="00EF0021" w:rsidP="00BC3546">
      <w:pPr>
        <w:spacing w:after="0"/>
        <w:jc w:val="center"/>
      </w:pPr>
      <w:r w:rsidRPr="005D0A2C">
        <w:rPr>
          <w:noProof/>
        </w:rPr>
        <w:drawing>
          <wp:inline distT="0" distB="0" distL="0" distR="0" wp14:anchorId="1EA31FED" wp14:editId="7BC580ED">
            <wp:extent cx="5318760" cy="1281363"/>
            <wp:effectExtent l="19050" t="19050" r="1524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0515" cy="1296241"/>
                    </a:xfrm>
                    <a:prstGeom prst="rect">
                      <a:avLst/>
                    </a:prstGeom>
                    <a:noFill/>
                    <a:ln>
                      <a:solidFill>
                        <a:srgbClr val="FFC000"/>
                      </a:solidFill>
                    </a:ln>
                  </pic:spPr>
                </pic:pic>
              </a:graphicData>
            </a:graphic>
          </wp:inline>
        </w:drawing>
      </w:r>
    </w:p>
    <w:p w14:paraId="109C5C2A" w14:textId="46B2B2D3" w:rsidR="00997050" w:rsidRPr="00997050" w:rsidRDefault="00997050" w:rsidP="00BC3546">
      <w:pPr>
        <w:pStyle w:val="Heading2"/>
        <w:rPr>
          <w:sz w:val="44"/>
          <w:szCs w:val="56"/>
        </w:rPr>
      </w:pPr>
      <w:bookmarkStart w:id="37" w:name="_Toc508333618"/>
      <w:r>
        <w:t>2</w:t>
      </w:r>
      <w:r>
        <w:rPr>
          <w:vertAlign w:val="superscript"/>
        </w:rPr>
        <w:t>nd</w:t>
      </w:r>
      <w:r>
        <w:t xml:space="preserve"> Model</w:t>
      </w:r>
      <w:bookmarkEnd w:id="37"/>
    </w:p>
    <w:p w14:paraId="5D4F80B0" w14:textId="77777777" w:rsidR="00247E5D" w:rsidRDefault="00247E5D" w:rsidP="005D0A2C">
      <w:pPr>
        <w:spacing w:after="0"/>
      </w:pPr>
    </w:p>
    <w:p w14:paraId="0247FD2A" w14:textId="3DEA89CE" w:rsidR="00EF0021" w:rsidRPr="005D0A2C" w:rsidRDefault="00EF0021" w:rsidP="005D0A2C">
      <w:pPr>
        <w:spacing w:after="0"/>
      </w:pPr>
      <w:r w:rsidRPr="005D0A2C">
        <w:tab/>
        <w:t xml:space="preserve">Moving away from Ridge Regression, I wanted to try a lasso regression algorithm to predict sale price. While fitting the model, Lasso regression algorithm automatically does coefficient reduction and feature selection. This algorithm should offer </w:t>
      </w:r>
      <w:r w:rsidR="00593135" w:rsidRPr="005D0A2C">
        <w:t>better predictions</w:t>
      </w:r>
      <w:r w:rsidRPr="005D0A2C">
        <w:t xml:space="preserve"> since it will use a subset of Key features to make prediction. As done previously, I optimized the hyper-parameters for the lasso algorithm and then fit the model to the training data. </w:t>
      </w:r>
      <w:r w:rsidR="00593135" w:rsidRPr="005D0A2C">
        <w:t xml:space="preserve">This model offered a slightly worse score on the training set but better </w:t>
      </w:r>
      <w:r w:rsidR="00E374BD">
        <w:t xml:space="preserve">prediction </w:t>
      </w:r>
      <w:r w:rsidR="00593135" w:rsidRPr="005D0A2C">
        <w:t xml:space="preserve">on the test set. Also, the </w:t>
      </w:r>
      <w:r w:rsidR="00826D2C" w:rsidRPr="005D0A2C">
        <w:t>r</w:t>
      </w:r>
      <w:r w:rsidR="00593135" w:rsidRPr="005D0A2C">
        <w:t>oot mean squared error decreased as well. The chart below shows the top feature selected for predictions.</w:t>
      </w:r>
    </w:p>
    <w:p w14:paraId="527B552D" w14:textId="3C423279" w:rsidR="00593135" w:rsidRPr="005D0A2C" w:rsidRDefault="00593135" w:rsidP="005D0A2C">
      <w:pPr>
        <w:spacing w:after="0"/>
        <w:jc w:val="center"/>
      </w:pPr>
      <w:r w:rsidRPr="005D0A2C">
        <w:rPr>
          <w:noProof/>
        </w:rPr>
        <w:drawing>
          <wp:inline distT="0" distB="0" distL="0" distR="0" wp14:anchorId="5B46E75D" wp14:editId="0C1BCE94">
            <wp:extent cx="5135880" cy="1223630"/>
            <wp:effectExtent l="19050" t="19050" r="762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3723" cy="1244559"/>
                    </a:xfrm>
                    <a:prstGeom prst="rect">
                      <a:avLst/>
                    </a:prstGeom>
                    <a:noFill/>
                    <a:ln>
                      <a:solidFill>
                        <a:srgbClr val="FFC000"/>
                      </a:solidFill>
                    </a:ln>
                  </pic:spPr>
                </pic:pic>
              </a:graphicData>
            </a:graphic>
          </wp:inline>
        </w:drawing>
      </w:r>
    </w:p>
    <w:p w14:paraId="71EDAB66" w14:textId="52972964" w:rsidR="005D0A2C" w:rsidRPr="005D0A2C" w:rsidRDefault="00247E5D" w:rsidP="005D0A2C">
      <w:pPr>
        <w:pStyle w:val="Subtitle"/>
        <w:jc w:val="center"/>
        <w:rPr>
          <w:u w:val="single"/>
        </w:rPr>
      </w:pPr>
      <w:bookmarkStart w:id="38" w:name="_Hlk508330635"/>
      <w:r w:rsidRPr="005D0A2C">
        <w:rPr>
          <w:noProof/>
          <w:sz w:val="22"/>
          <w:szCs w:val="22"/>
        </w:rPr>
        <w:drawing>
          <wp:anchor distT="0" distB="0" distL="114300" distR="114300" simplePos="0" relativeHeight="251672576" behindDoc="0" locked="0" layoutInCell="1" allowOverlap="1" wp14:anchorId="79945EEC" wp14:editId="54431FCD">
            <wp:simplePos x="0" y="0"/>
            <wp:positionH relativeFrom="margin">
              <wp:align>center</wp:align>
            </wp:positionH>
            <wp:positionV relativeFrom="margin">
              <wp:posOffset>5353050</wp:posOffset>
            </wp:positionV>
            <wp:extent cx="4295775" cy="2628265"/>
            <wp:effectExtent l="19050" t="19050" r="28575" b="196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2628265"/>
                    </a:xfrm>
                    <a:prstGeom prst="rect">
                      <a:avLst/>
                    </a:prstGeom>
                    <a:noFill/>
                    <a:ln>
                      <a:solidFill>
                        <a:srgbClr val="FFC000"/>
                      </a:solidFill>
                    </a:ln>
                  </pic:spPr>
                </pic:pic>
              </a:graphicData>
            </a:graphic>
          </wp:anchor>
        </w:drawing>
      </w:r>
      <w:r w:rsidR="005D0A2C" w:rsidRPr="005D0A2C">
        <w:rPr>
          <w:u w:val="single"/>
        </w:rPr>
        <w:t>Feature Coefficient of Lasso Model</w:t>
      </w:r>
      <w:bookmarkEnd w:id="38"/>
    </w:p>
    <w:p w14:paraId="52E30107" w14:textId="72A53DDB" w:rsidR="00997050" w:rsidRDefault="00997050" w:rsidP="005D0A2C">
      <w:pPr>
        <w:spacing w:after="0"/>
        <w:jc w:val="center"/>
      </w:pPr>
    </w:p>
    <w:p w14:paraId="4A1482BF" w14:textId="33A5B5DB" w:rsidR="00997050" w:rsidRPr="00997050" w:rsidRDefault="00997050" w:rsidP="00BC3546">
      <w:pPr>
        <w:pStyle w:val="Heading2"/>
        <w:rPr>
          <w:sz w:val="44"/>
          <w:szCs w:val="56"/>
        </w:rPr>
      </w:pPr>
      <w:bookmarkStart w:id="39" w:name="_Toc508333619"/>
      <w:r>
        <w:lastRenderedPageBreak/>
        <w:t>3</w:t>
      </w:r>
      <w:r w:rsidRPr="00997050">
        <w:rPr>
          <w:vertAlign w:val="superscript"/>
        </w:rPr>
        <w:t>rd</w:t>
      </w:r>
      <w:r>
        <w:t xml:space="preserve"> Model and Boosting</w:t>
      </w:r>
      <w:bookmarkEnd w:id="39"/>
    </w:p>
    <w:p w14:paraId="4CBE66BD" w14:textId="77777777" w:rsidR="00247E5D" w:rsidRDefault="00247E5D" w:rsidP="005D0A2C">
      <w:pPr>
        <w:spacing w:after="0"/>
        <w:ind w:firstLine="720"/>
      </w:pPr>
    </w:p>
    <w:p w14:paraId="6DC84211" w14:textId="72136DFC" w:rsidR="00191C65" w:rsidRPr="005D0A2C" w:rsidRDefault="000454A6" w:rsidP="005D0A2C">
      <w:pPr>
        <w:spacing w:after="0"/>
        <w:ind w:firstLine="720"/>
      </w:pPr>
      <w:r w:rsidRPr="005D0A2C">
        <w:t xml:space="preserve">The lasso model performed better than the ridge model on the test </w:t>
      </w:r>
      <w:r w:rsidR="002D5315" w:rsidRPr="005D0A2C">
        <w:t>set,</w:t>
      </w:r>
      <w:r w:rsidRPr="005D0A2C">
        <w:t xml:space="preserve"> but I believe that we could increase the explained variation by using a Hybrid of both model. Elastic Net Algorithm can provide that hybrid model. </w:t>
      </w:r>
      <w:r w:rsidR="00191C65" w:rsidRPr="005D0A2C">
        <w:t xml:space="preserve">I start by </w:t>
      </w:r>
      <w:r w:rsidR="00E374BD">
        <w:t>o</w:t>
      </w:r>
      <w:r w:rsidR="00191C65" w:rsidRPr="005D0A2C">
        <w:t xml:space="preserve">ptimizing the parameters then fit the model to the training data. </w:t>
      </w:r>
      <w:r w:rsidR="00B83D11" w:rsidRPr="005D0A2C">
        <w:t xml:space="preserve">This time the prediction on the test set slightly decreased and our error decreased as well. </w:t>
      </w:r>
    </w:p>
    <w:p w14:paraId="04F8462A" w14:textId="5EBC5BCA" w:rsidR="00191C65" w:rsidRPr="005D0A2C" w:rsidRDefault="00B83D11" w:rsidP="005D0A2C">
      <w:pPr>
        <w:spacing w:after="0"/>
        <w:jc w:val="center"/>
      </w:pPr>
      <w:bookmarkStart w:id="40" w:name="_GoBack"/>
      <w:r w:rsidRPr="005D0A2C">
        <w:rPr>
          <w:noProof/>
        </w:rPr>
        <w:drawing>
          <wp:inline distT="0" distB="0" distL="0" distR="0" wp14:anchorId="73B3672A" wp14:editId="166BFADE">
            <wp:extent cx="5326380" cy="972434"/>
            <wp:effectExtent l="19050" t="19050" r="26670"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6433" cy="990701"/>
                    </a:xfrm>
                    <a:prstGeom prst="rect">
                      <a:avLst/>
                    </a:prstGeom>
                    <a:noFill/>
                    <a:ln>
                      <a:solidFill>
                        <a:srgbClr val="FFC000"/>
                      </a:solidFill>
                    </a:ln>
                  </pic:spPr>
                </pic:pic>
              </a:graphicData>
            </a:graphic>
          </wp:inline>
        </w:drawing>
      </w:r>
      <w:bookmarkEnd w:id="40"/>
    </w:p>
    <w:p w14:paraId="583DDB33" w14:textId="4F70E550" w:rsidR="000454A6" w:rsidRPr="005D0A2C" w:rsidRDefault="00191C65" w:rsidP="005D0A2C">
      <w:pPr>
        <w:spacing w:after="0"/>
        <w:ind w:firstLine="720"/>
      </w:pPr>
      <w:r w:rsidRPr="005D0A2C">
        <w:t xml:space="preserve">At this point, our models power to predict on the test set </w:t>
      </w:r>
      <w:r w:rsidR="00867A56" w:rsidRPr="005D0A2C">
        <w:t>hasn’t significantly increased. In one last attempt to improve upon the last model, I attempted to use</w:t>
      </w:r>
      <w:r w:rsidR="00E374BD">
        <w:t xml:space="preserve"> the</w:t>
      </w:r>
      <w:r w:rsidR="00867A56" w:rsidRPr="005D0A2C">
        <w:t xml:space="preserve"> </w:t>
      </w:r>
      <w:r w:rsidR="004E0AE6" w:rsidRPr="005D0A2C">
        <w:t>A</w:t>
      </w:r>
      <w:r w:rsidR="006D23B1" w:rsidRPr="005D0A2C">
        <w:t>da</w:t>
      </w:r>
      <w:r w:rsidR="00CC0905" w:rsidRPr="005D0A2C">
        <w:t xml:space="preserve"> boost </w:t>
      </w:r>
      <w:r w:rsidR="004E0AE6" w:rsidRPr="005D0A2C">
        <w:t xml:space="preserve">algorithm </w:t>
      </w:r>
      <w:r w:rsidR="00CC0905" w:rsidRPr="005D0A2C">
        <w:t>to increase the prediction power of the model. The Ada boost algorithm fits a sequence of weak learners on different weighted training data. It starts by predicting original data set and gives equal weight to each observation. If prediction is incorrect using the first learner, then it gives higher weight to observation which have been predicted incorrectly. Being an iterative process, it continues to add learner until a predefined limit is reached in the number of models or accuracy. I will use Elastic net as my base estimator</w:t>
      </w:r>
      <w:r w:rsidR="004E0AE6" w:rsidRPr="005D0A2C">
        <w:t xml:space="preserve"> with slightly different parameters. I optimize the parameters for Ada boosting algorithm and fit </w:t>
      </w:r>
      <w:r w:rsidR="00E374BD">
        <w:t xml:space="preserve">using </w:t>
      </w:r>
      <w:r w:rsidR="004E0AE6" w:rsidRPr="005D0A2C">
        <w:t>the training data. My last attempt was a success. The boosting algorithm resulted in a</w:t>
      </w:r>
      <w:r w:rsidR="00E374BD">
        <w:t xml:space="preserve"> higher</w:t>
      </w:r>
      <w:r w:rsidR="004E0AE6" w:rsidRPr="005D0A2C">
        <w:t xml:space="preserve"> R-squared on the t</w:t>
      </w:r>
      <w:r w:rsidR="00E374BD">
        <w:t>est</w:t>
      </w:r>
      <w:r w:rsidR="004E0AE6" w:rsidRPr="005D0A2C">
        <w:t xml:space="preserve"> set as seen below.</w:t>
      </w:r>
    </w:p>
    <w:p w14:paraId="453B33F8" w14:textId="34F00D51" w:rsidR="004E0AE6" w:rsidRPr="005D0A2C" w:rsidRDefault="004E0AE6" w:rsidP="005D0A2C">
      <w:pPr>
        <w:spacing w:after="0"/>
        <w:jc w:val="center"/>
      </w:pPr>
      <w:r w:rsidRPr="005D0A2C">
        <w:rPr>
          <w:noProof/>
        </w:rPr>
        <w:drawing>
          <wp:inline distT="0" distB="0" distL="0" distR="0" wp14:anchorId="0285799C" wp14:editId="157E5A1E">
            <wp:extent cx="5166360" cy="941070"/>
            <wp:effectExtent l="19050" t="19050" r="1524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0656" cy="970997"/>
                    </a:xfrm>
                    <a:prstGeom prst="rect">
                      <a:avLst/>
                    </a:prstGeom>
                    <a:noFill/>
                    <a:ln>
                      <a:solidFill>
                        <a:srgbClr val="FFC000"/>
                      </a:solidFill>
                    </a:ln>
                  </pic:spPr>
                </pic:pic>
              </a:graphicData>
            </a:graphic>
          </wp:inline>
        </w:drawing>
      </w:r>
    </w:p>
    <w:p w14:paraId="12666301" w14:textId="7E648C1F" w:rsidR="005B51CC" w:rsidRPr="005D0A2C" w:rsidRDefault="005B51CC" w:rsidP="00997908">
      <w:pPr>
        <w:spacing w:after="0"/>
        <w:ind w:firstLine="720"/>
      </w:pPr>
      <w:r w:rsidRPr="005D0A2C">
        <w:t>The residual plot below give</w:t>
      </w:r>
      <w:r w:rsidR="00997908">
        <w:t>s</w:t>
      </w:r>
      <w:r w:rsidRPr="005D0A2C">
        <w:t xml:space="preserve"> a visual representation of how well our model has performed. </w:t>
      </w:r>
      <w:r w:rsidR="002354CD" w:rsidRPr="005D0A2C">
        <w:t xml:space="preserve">Notice the residuals a scattered </w:t>
      </w:r>
      <w:r w:rsidR="00E374BD">
        <w:t xml:space="preserve">somewhat </w:t>
      </w:r>
      <w:r w:rsidR="002354CD" w:rsidRPr="005D0A2C">
        <w:t xml:space="preserve">evenly around the </w:t>
      </w:r>
      <w:r w:rsidR="00E374BD">
        <w:t xml:space="preserve">horizontal </w:t>
      </w:r>
      <w:r w:rsidR="002354CD" w:rsidRPr="005D0A2C">
        <w:t>zero line, but there is an extreme outlier. Despite this outlier, I was still able to construct an effective model.</w:t>
      </w:r>
    </w:p>
    <w:p w14:paraId="1FAF53EA" w14:textId="7271D2AB" w:rsidR="005B51CC" w:rsidRPr="00997050" w:rsidRDefault="00247E5D" w:rsidP="00997050">
      <w:pPr>
        <w:pStyle w:val="Subtitle"/>
        <w:jc w:val="center"/>
        <w:rPr>
          <w:u w:val="single"/>
        </w:rPr>
      </w:pPr>
      <w:r w:rsidRPr="005D0A2C">
        <w:rPr>
          <w:noProof/>
          <w:sz w:val="22"/>
          <w:szCs w:val="22"/>
        </w:rPr>
        <w:drawing>
          <wp:anchor distT="0" distB="0" distL="114300" distR="114300" simplePos="0" relativeHeight="251673600" behindDoc="0" locked="0" layoutInCell="1" allowOverlap="1" wp14:anchorId="2C9D5919" wp14:editId="62275AEE">
            <wp:simplePos x="0" y="0"/>
            <wp:positionH relativeFrom="margin">
              <wp:posOffset>1041400</wp:posOffset>
            </wp:positionH>
            <wp:positionV relativeFrom="page">
              <wp:posOffset>7612380</wp:posOffset>
            </wp:positionV>
            <wp:extent cx="4178300" cy="2279650"/>
            <wp:effectExtent l="19050" t="19050" r="12700" b="2540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78300" cy="2279650"/>
                    </a:xfrm>
                    <a:prstGeom prst="rect">
                      <a:avLst/>
                    </a:prstGeom>
                    <a:noFill/>
                    <a:ln>
                      <a:solidFill>
                        <a:srgbClr val="FFC000"/>
                      </a:solidFill>
                    </a:ln>
                  </pic:spPr>
                </pic:pic>
              </a:graphicData>
            </a:graphic>
            <wp14:sizeRelH relativeFrom="margin">
              <wp14:pctWidth>0</wp14:pctWidth>
            </wp14:sizeRelH>
            <wp14:sizeRelV relativeFrom="margin">
              <wp14:pctHeight>0</wp14:pctHeight>
            </wp14:sizeRelV>
          </wp:anchor>
        </w:drawing>
      </w:r>
      <w:r w:rsidR="005D0A2C" w:rsidRPr="005D0A2C">
        <w:rPr>
          <w:u w:val="single"/>
        </w:rPr>
        <w:t>Residuals</w:t>
      </w:r>
    </w:p>
    <w:p w14:paraId="06251EDC" w14:textId="4D85C35C" w:rsidR="00CF4B0C" w:rsidRPr="006C6869" w:rsidRDefault="00CF4B0C" w:rsidP="00BC3546">
      <w:pPr>
        <w:pStyle w:val="Heading1"/>
        <w:rPr>
          <w:b/>
          <w:sz w:val="36"/>
        </w:rPr>
      </w:pPr>
      <w:bookmarkStart w:id="41" w:name="_Toc508333620"/>
      <w:r w:rsidRPr="006C6869">
        <w:rPr>
          <w:b/>
          <w:sz w:val="36"/>
        </w:rPr>
        <w:lastRenderedPageBreak/>
        <w:t>Key Insights</w:t>
      </w:r>
      <w:bookmarkEnd w:id="35"/>
      <w:bookmarkEnd w:id="41"/>
      <w:r w:rsidRPr="006C6869">
        <w:rPr>
          <w:b/>
          <w:sz w:val="36"/>
        </w:rPr>
        <w:t xml:space="preserve"> </w:t>
      </w:r>
    </w:p>
    <w:p w14:paraId="546BF895" w14:textId="67762921" w:rsidR="005B51CC" w:rsidRPr="005D0A2C" w:rsidRDefault="005B51CC" w:rsidP="000454A6"/>
    <w:p w14:paraId="215BA0ED" w14:textId="19F032DE" w:rsidR="00C56231" w:rsidRPr="005D0A2C" w:rsidRDefault="00C56231" w:rsidP="00332197">
      <w:pPr>
        <w:pStyle w:val="ListParagraph"/>
        <w:numPr>
          <w:ilvl w:val="0"/>
          <w:numId w:val="1"/>
        </w:numPr>
        <w:spacing w:line="480" w:lineRule="auto"/>
        <w:rPr>
          <w:b/>
          <w:sz w:val="22"/>
          <w:u w:val="single"/>
        </w:rPr>
      </w:pPr>
      <w:r w:rsidRPr="005D0A2C">
        <w:rPr>
          <w:b/>
          <w:sz w:val="22"/>
          <w:u w:val="single"/>
        </w:rPr>
        <w:t xml:space="preserve">Know the </w:t>
      </w:r>
      <w:r w:rsidR="00D87B8B" w:rsidRPr="005D0A2C">
        <w:rPr>
          <w:b/>
          <w:sz w:val="22"/>
          <w:u w:val="single"/>
        </w:rPr>
        <w:t>Squared Footage</w:t>
      </w:r>
    </w:p>
    <w:p w14:paraId="4ACFA033" w14:textId="11794A7F" w:rsidR="00C56231" w:rsidRPr="005D0A2C" w:rsidRDefault="00C56231" w:rsidP="00332197">
      <w:pPr>
        <w:pStyle w:val="ListParagraph"/>
        <w:numPr>
          <w:ilvl w:val="1"/>
          <w:numId w:val="1"/>
        </w:numPr>
        <w:spacing w:line="480" w:lineRule="auto"/>
        <w:rPr>
          <w:sz w:val="22"/>
        </w:rPr>
      </w:pPr>
      <w:r w:rsidRPr="005D0A2C">
        <w:rPr>
          <w:sz w:val="22"/>
        </w:rPr>
        <w:t xml:space="preserve">Our engineered variable TotalSF turned out to be one of the strongest predictor of Sale price. </w:t>
      </w:r>
      <w:r w:rsidR="00332197" w:rsidRPr="005D0A2C">
        <w:rPr>
          <w:sz w:val="22"/>
        </w:rPr>
        <w:t>The Sum squared footage of all floor in the home help determine Sale Price. Naturally the more space you have in the home the higher the sale price will be.</w:t>
      </w:r>
    </w:p>
    <w:p w14:paraId="2D4839BF" w14:textId="52472AF5" w:rsidR="00C217FE" w:rsidRPr="005D0A2C" w:rsidRDefault="00C217FE" w:rsidP="00332197">
      <w:pPr>
        <w:pStyle w:val="ListParagraph"/>
        <w:numPr>
          <w:ilvl w:val="0"/>
          <w:numId w:val="1"/>
        </w:numPr>
        <w:spacing w:line="480" w:lineRule="auto"/>
        <w:rPr>
          <w:b/>
          <w:sz w:val="22"/>
          <w:u w:val="single"/>
        </w:rPr>
      </w:pPr>
      <w:r w:rsidRPr="005D0A2C">
        <w:rPr>
          <w:b/>
          <w:sz w:val="22"/>
          <w:u w:val="single"/>
        </w:rPr>
        <w:t>Building Type Matters</w:t>
      </w:r>
    </w:p>
    <w:p w14:paraId="39D3F6A5" w14:textId="2A1EB929" w:rsidR="00C217FE" w:rsidRPr="005D0A2C" w:rsidRDefault="00FA6CA3" w:rsidP="00332197">
      <w:pPr>
        <w:pStyle w:val="ListParagraph"/>
        <w:numPr>
          <w:ilvl w:val="1"/>
          <w:numId w:val="1"/>
        </w:numPr>
        <w:spacing w:line="480" w:lineRule="auto"/>
        <w:rPr>
          <w:sz w:val="22"/>
        </w:rPr>
      </w:pPr>
      <w:r w:rsidRPr="005D0A2C">
        <w:rPr>
          <w:sz w:val="22"/>
        </w:rPr>
        <w:t xml:space="preserve">Homes with classified as </w:t>
      </w:r>
      <w:r w:rsidR="00C217FE" w:rsidRPr="005D0A2C">
        <w:rPr>
          <w:sz w:val="22"/>
        </w:rPr>
        <w:t xml:space="preserve">Townhouse Inside Unit </w:t>
      </w:r>
      <w:r w:rsidRPr="005D0A2C">
        <w:rPr>
          <w:sz w:val="22"/>
        </w:rPr>
        <w:t xml:space="preserve">tend to have lower sales price. These homes </w:t>
      </w:r>
      <w:r w:rsidR="00332197" w:rsidRPr="005D0A2C">
        <w:rPr>
          <w:sz w:val="22"/>
        </w:rPr>
        <w:t>tend to have</w:t>
      </w:r>
      <w:r w:rsidRPr="005D0A2C">
        <w:rPr>
          <w:sz w:val="22"/>
        </w:rPr>
        <w:t xml:space="preserve"> low total square footage.</w:t>
      </w:r>
      <w:r w:rsidR="00332197" w:rsidRPr="005D0A2C">
        <w:rPr>
          <w:sz w:val="22"/>
        </w:rPr>
        <w:t xml:space="preserve"> Avoid 2-STORY PUD - 1946 &amp; NEWER homes since they tend to have a lower sale price. These homes seem to be the least desirable.</w:t>
      </w:r>
    </w:p>
    <w:p w14:paraId="206D2F48" w14:textId="512136DD" w:rsidR="00FA6CA3" w:rsidRPr="005D0A2C" w:rsidRDefault="00FA6CA3" w:rsidP="00332197">
      <w:pPr>
        <w:pStyle w:val="ListParagraph"/>
        <w:numPr>
          <w:ilvl w:val="0"/>
          <w:numId w:val="1"/>
        </w:numPr>
        <w:spacing w:line="480" w:lineRule="auto"/>
        <w:rPr>
          <w:b/>
          <w:sz w:val="22"/>
          <w:u w:val="single"/>
        </w:rPr>
      </w:pPr>
      <w:r w:rsidRPr="005D0A2C">
        <w:rPr>
          <w:b/>
          <w:sz w:val="22"/>
          <w:u w:val="single"/>
        </w:rPr>
        <w:t xml:space="preserve">Location, Location, Location </w:t>
      </w:r>
    </w:p>
    <w:p w14:paraId="761FDE9A" w14:textId="3F1B29C4" w:rsidR="00FA6CA3" w:rsidRPr="005D0A2C" w:rsidRDefault="00FA6CA3" w:rsidP="00332197">
      <w:pPr>
        <w:pStyle w:val="ListParagraph"/>
        <w:numPr>
          <w:ilvl w:val="1"/>
          <w:numId w:val="1"/>
        </w:numPr>
        <w:spacing w:line="480" w:lineRule="auto"/>
        <w:rPr>
          <w:sz w:val="22"/>
        </w:rPr>
      </w:pPr>
      <w:r w:rsidRPr="005D0A2C">
        <w:rPr>
          <w:sz w:val="22"/>
        </w:rPr>
        <w:t xml:space="preserve">Some of the Strongest predictors in the tied to the location of the home. Be mindful of the neighborhood and zone your home is located in. Depending on what neighborhood or zone </w:t>
      </w:r>
      <w:r w:rsidR="00C56231" w:rsidRPr="005D0A2C">
        <w:rPr>
          <w:sz w:val="22"/>
        </w:rPr>
        <w:t>your</w:t>
      </w:r>
      <w:r w:rsidRPr="005D0A2C">
        <w:rPr>
          <w:sz w:val="22"/>
        </w:rPr>
        <w:t xml:space="preserve"> home</w:t>
      </w:r>
      <w:r w:rsidR="00C56231" w:rsidRPr="005D0A2C">
        <w:rPr>
          <w:sz w:val="22"/>
        </w:rPr>
        <w:t xml:space="preserve"> is</w:t>
      </w:r>
      <w:r w:rsidRPr="005D0A2C">
        <w:rPr>
          <w:sz w:val="22"/>
        </w:rPr>
        <w:t xml:space="preserve"> located</w:t>
      </w:r>
      <w:r w:rsidR="00C56231" w:rsidRPr="005D0A2C">
        <w:rPr>
          <w:sz w:val="22"/>
        </w:rPr>
        <w:t>, Sale price</w:t>
      </w:r>
      <w:r w:rsidRPr="005D0A2C">
        <w:rPr>
          <w:sz w:val="22"/>
        </w:rPr>
        <w:t xml:space="preserve"> </w:t>
      </w:r>
      <w:r w:rsidR="00C56231" w:rsidRPr="005D0A2C">
        <w:rPr>
          <w:sz w:val="22"/>
        </w:rPr>
        <w:t>is greatly influenced</w:t>
      </w:r>
      <w:r w:rsidRPr="005D0A2C">
        <w:rPr>
          <w:sz w:val="22"/>
        </w:rPr>
        <w:t>.</w:t>
      </w:r>
      <w:r w:rsidR="00C56231" w:rsidRPr="005D0A2C">
        <w:rPr>
          <w:sz w:val="22"/>
        </w:rPr>
        <w:t xml:space="preserve"> Within the data set homes that lied within the neighborhood of North Ridge and North Ridge Height had some of the highest sale prices on average. Also homes that reside within a Residential </w:t>
      </w:r>
      <w:r w:rsidR="002D5315" w:rsidRPr="005D0A2C">
        <w:rPr>
          <w:sz w:val="22"/>
        </w:rPr>
        <w:t>low-density</w:t>
      </w:r>
      <w:r w:rsidR="00C56231" w:rsidRPr="005D0A2C">
        <w:rPr>
          <w:sz w:val="22"/>
        </w:rPr>
        <w:t xml:space="preserve"> zone had high sale prices as well.</w:t>
      </w:r>
    </w:p>
    <w:sectPr w:rsidR="00FA6CA3" w:rsidRPr="005D0A2C">
      <w:headerReference w:type="default" r:id="rId46"/>
      <w:footerReference w:type="even" r:id="rId47"/>
      <w:footerReference w:type="default" r:id="rId48"/>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0C651" w14:textId="77777777" w:rsidR="007A3506" w:rsidRDefault="007A3506">
      <w:pPr>
        <w:spacing w:after="0" w:line="240" w:lineRule="auto"/>
      </w:pPr>
      <w:r>
        <w:separator/>
      </w:r>
    </w:p>
  </w:endnote>
  <w:endnote w:type="continuationSeparator" w:id="0">
    <w:p w14:paraId="702D030E" w14:textId="77777777" w:rsidR="007A3506" w:rsidRDefault="007A3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8A" w14:textId="77777777" w:rsidR="0017767C" w:rsidRDefault="0017767C">
    <w:pPr>
      <w:jc w:val="right"/>
    </w:pPr>
  </w:p>
  <w:p w14:paraId="59C98F67" w14:textId="77777777" w:rsidR="0017767C" w:rsidRDefault="0017767C"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248F4C12" w14:textId="77777777" w:rsidR="0017767C" w:rsidRDefault="0017767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3F1D5A" w:themeColor="accent1"/>
      </w:rPr>
      <w:id w:val="-405526225"/>
      <w:docPartObj>
        <w:docPartGallery w:val="Page Numbers (Bottom of Page)"/>
        <w:docPartUnique/>
      </w:docPartObj>
    </w:sdtPr>
    <w:sdtEndPr>
      <w:rPr>
        <w:noProof/>
      </w:rPr>
    </w:sdtEndPr>
    <w:sdtContent>
      <w:p w14:paraId="6D0EDD9F" w14:textId="64F5E6D4" w:rsidR="0017767C" w:rsidRPr="005D120C" w:rsidRDefault="007A3506">
        <w:pPr>
          <w:pStyle w:val="Footer"/>
          <w:jc w:val="center"/>
          <w:rPr>
            <w:color w:val="3F1D5A" w:themeColor="accent1"/>
          </w:rPr>
        </w:pPr>
      </w:p>
    </w:sdtContent>
  </w:sdt>
  <w:p w14:paraId="6E5913AC" w14:textId="77777777" w:rsidR="0017767C" w:rsidRDefault="0017767C"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CDCE1" w14:textId="77777777" w:rsidR="007A3506" w:rsidRDefault="007A3506">
      <w:pPr>
        <w:spacing w:after="0" w:line="240" w:lineRule="auto"/>
      </w:pPr>
      <w:r>
        <w:separator/>
      </w:r>
    </w:p>
  </w:footnote>
  <w:footnote w:type="continuationSeparator" w:id="0">
    <w:p w14:paraId="7309E820" w14:textId="77777777" w:rsidR="007A3506" w:rsidRDefault="007A3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863E5" w14:textId="39AD0841" w:rsidR="00997050" w:rsidRPr="00997050" w:rsidRDefault="00997050" w:rsidP="00997050">
    <w:pPr>
      <w:spacing w:after="0"/>
      <w:jc w:val="center"/>
      <w:rPr>
        <w:noProof/>
        <w:color w:val="3F1D5A" w:themeColor="accent1"/>
      </w:rPr>
    </w:pPr>
    <w:r w:rsidRPr="00997050">
      <w:rPr>
        <w:color w:val="3F1D5A" w:themeColor="accent1"/>
      </w:rPr>
      <w:fldChar w:fldCharType="begin"/>
    </w:r>
    <w:r w:rsidRPr="00997050">
      <w:rPr>
        <w:color w:val="3F1D5A" w:themeColor="accent1"/>
      </w:rPr>
      <w:instrText xml:space="preserve"> PAGE   \* MERGEFORMAT </w:instrText>
    </w:r>
    <w:r w:rsidRPr="00997050">
      <w:rPr>
        <w:color w:val="3F1D5A" w:themeColor="accent1"/>
      </w:rPr>
      <w:fldChar w:fldCharType="separate"/>
    </w:r>
    <w:r w:rsidRPr="00997050">
      <w:rPr>
        <w:noProof/>
        <w:color w:val="3F1D5A" w:themeColor="accent1"/>
      </w:rPr>
      <w:t>1</w:t>
    </w:r>
    <w:r w:rsidRPr="00997050">
      <w:rPr>
        <w:noProof/>
        <w:color w:val="3F1D5A" w:themeColor="accent1"/>
      </w:rPr>
      <w:fldChar w:fldCharType="end"/>
    </w:r>
  </w:p>
  <w:p w14:paraId="4D8A5006" w14:textId="77777777" w:rsidR="0017767C" w:rsidRPr="005D120C" w:rsidRDefault="0017767C">
    <w:pPr>
      <w:jc w:val="center"/>
      <w:rPr>
        <w:color w:val="F3642C" w:themeColor="text2"/>
      </w:rPr>
    </w:pP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r w:rsidRPr="005D120C">
      <w:rPr>
        <w:color w:val="F3642C" w:themeColor="text2"/>
      </w:rPr>
      <w:t xml:space="preserve"> </w:t>
    </w:r>
    <w:r w:rsidRPr="005D120C">
      <w:rPr>
        <w:color w:val="F3642C"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627C0"/>
    <w:multiLevelType w:val="hybridMultilevel"/>
    <w:tmpl w:val="764A9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D0A3DC7"/>
    <w:multiLevelType w:val="hybridMultilevel"/>
    <w:tmpl w:val="979A7D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26D"/>
    <w:rsid w:val="000163BF"/>
    <w:rsid w:val="00032988"/>
    <w:rsid w:val="000454A6"/>
    <w:rsid w:val="000B0CD8"/>
    <w:rsid w:val="001115F5"/>
    <w:rsid w:val="00172D10"/>
    <w:rsid w:val="0017581F"/>
    <w:rsid w:val="0017767C"/>
    <w:rsid w:val="00191C65"/>
    <w:rsid w:val="001A2155"/>
    <w:rsid w:val="001A2675"/>
    <w:rsid w:val="001C62C8"/>
    <w:rsid w:val="001E2D00"/>
    <w:rsid w:val="002354CD"/>
    <w:rsid w:val="00247E5D"/>
    <w:rsid w:val="00260E5B"/>
    <w:rsid w:val="002A2E02"/>
    <w:rsid w:val="002D15E3"/>
    <w:rsid w:val="002D3FBE"/>
    <w:rsid w:val="002D5315"/>
    <w:rsid w:val="00332197"/>
    <w:rsid w:val="00363AB1"/>
    <w:rsid w:val="00374C02"/>
    <w:rsid w:val="003C7CAA"/>
    <w:rsid w:val="004207DB"/>
    <w:rsid w:val="00426F60"/>
    <w:rsid w:val="004A5086"/>
    <w:rsid w:val="004E0AE6"/>
    <w:rsid w:val="004E389C"/>
    <w:rsid w:val="004E6468"/>
    <w:rsid w:val="004F53E9"/>
    <w:rsid w:val="00541E0A"/>
    <w:rsid w:val="00580C95"/>
    <w:rsid w:val="00593135"/>
    <w:rsid w:val="005A64BC"/>
    <w:rsid w:val="005A73CA"/>
    <w:rsid w:val="005B51CC"/>
    <w:rsid w:val="005D0A2C"/>
    <w:rsid w:val="005D120C"/>
    <w:rsid w:val="0062278D"/>
    <w:rsid w:val="0063285E"/>
    <w:rsid w:val="00646276"/>
    <w:rsid w:val="00683548"/>
    <w:rsid w:val="006C6869"/>
    <w:rsid w:val="006D23B1"/>
    <w:rsid w:val="006D4C73"/>
    <w:rsid w:val="00701D4B"/>
    <w:rsid w:val="00716059"/>
    <w:rsid w:val="00732598"/>
    <w:rsid w:val="00790C81"/>
    <w:rsid w:val="007A3506"/>
    <w:rsid w:val="008253EE"/>
    <w:rsid w:val="00826D2C"/>
    <w:rsid w:val="00867A56"/>
    <w:rsid w:val="0089426D"/>
    <w:rsid w:val="008A25CD"/>
    <w:rsid w:val="00901939"/>
    <w:rsid w:val="00911AB3"/>
    <w:rsid w:val="0096164A"/>
    <w:rsid w:val="009823B0"/>
    <w:rsid w:val="009904C4"/>
    <w:rsid w:val="00997050"/>
    <w:rsid w:val="00997908"/>
    <w:rsid w:val="009E1724"/>
    <w:rsid w:val="00A15DC2"/>
    <w:rsid w:val="00A272E4"/>
    <w:rsid w:val="00A3431F"/>
    <w:rsid w:val="00A557C0"/>
    <w:rsid w:val="00A619D1"/>
    <w:rsid w:val="00B67FA2"/>
    <w:rsid w:val="00B76B9C"/>
    <w:rsid w:val="00B83D11"/>
    <w:rsid w:val="00B86268"/>
    <w:rsid w:val="00B903A7"/>
    <w:rsid w:val="00BC3546"/>
    <w:rsid w:val="00C07D6B"/>
    <w:rsid w:val="00C217FE"/>
    <w:rsid w:val="00C56231"/>
    <w:rsid w:val="00CB0DFC"/>
    <w:rsid w:val="00CB7422"/>
    <w:rsid w:val="00CC0905"/>
    <w:rsid w:val="00CD1217"/>
    <w:rsid w:val="00CF4B0C"/>
    <w:rsid w:val="00CF6BBB"/>
    <w:rsid w:val="00D44556"/>
    <w:rsid w:val="00D87B8B"/>
    <w:rsid w:val="00DA7B31"/>
    <w:rsid w:val="00DC340E"/>
    <w:rsid w:val="00E374BD"/>
    <w:rsid w:val="00E47DA9"/>
    <w:rsid w:val="00EF0021"/>
    <w:rsid w:val="00F7102A"/>
    <w:rsid w:val="00F97194"/>
    <w:rsid w:val="00FA6CA3"/>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98D43"/>
  <w15:docId w15:val="{8F86A372-4470-4D93-995D-0D18C5E1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Heading1"/>
    <w:next w:val="Normal"/>
    <w:link w:val="Heading2Char"/>
    <w:uiPriority w:val="9"/>
    <w:unhideWhenUsed/>
    <w:qFormat/>
    <w:rsid w:val="00BC3546"/>
    <w:pPr>
      <w:spacing w:before="120"/>
      <w:outlineLvl w:val="1"/>
    </w:pPr>
    <w:rPr>
      <w:b/>
      <w:bCs w:val="0"/>
      <w:color w:val="F3642C" w:themeColor="text2"/>
      <w:szCs w:val="26"/>
    </w:rPr>
  </w:style>
  <w:style w:type="paragraph" w:styleId="Heading3">
    <w:name w:val="heading 3"/>
    <w:basedOn w:val="Subtitle"/>
    <w:next w:val="Normal"/>
    <w:link w:val="Heading3Char"/>
    <w:uiPriority w:val="9"/>
    <w:unhideWhenUsed/>
    <w:qFormat/>
    <w:rsid w:val="00BC3546"/>
    <w:pPr>
      <w:keepNext/>
      <w:keepLines/>
      <w:spacing w:before="20" w:after="0" w:line="240" w:lineRule="auto"/>
      <w:outlineLvl w:val="2"/>
    </w:pPr>
    <w:rPr>
      <w:rFonts w:asciiTheme="majorHAnsi" w:hAnsiTheme="majorHAnsi"/>
      <w:bCs/>
      <w:i/>
      <w:color w:val="3F1D5A" w:themeColor="accent1"/>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F3642C"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BC3546"/>
    <w:rPr>
      <w:rFonts w:asciiTheme="majorHAnsi" w:eastAsiaTheme="majorEastAsia" w:hAnsiTheme="majorHAnsi" w:cstheme="majorBidi"/>
      <w:b/>
      <w:color w:val="F3642C" w:themeColor="text2"/>
      <w:sz w:val="28"/>
      <w:szCs w:val="26"/>
      <w:shd w:val="clear" w:color="auto" w:fill="3F1D5A" w:themeFill="accent1"/>
    </w:rPr>
  </w:style>
  <w:style w:type="character" w:customStyle="1" w:styleId="Heading3Char">
    <w:name w:val="Heading 3 Char"/>
    <w:basedOn w:val="DefaultParagraphFont"/>
    <w:link w:val="Heading3"/>
    <w:uiPriority w:val="9"/>
    <w:rsid w:val="00BC3546"/>
    <w:rPr>
      <w:rFonts w:asciiTheme="majorHAnsi" w:eastAsiaTheme="majorEastAsia" w:hAnsiTheme="majorHAnsi" w:cstheme="majorBidi"/>
      <w:b/>
      <w:bCs/>
      <w:i/>
      <w:iCs/>
      <w:color w:val="3F1D5A" w:themeColor="accent1"/>
      <w:spacing w:val="15"/>
      <w:sz w:val="23"/>
      <w:szCs w:val="24"/>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F3642C"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F3642C"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F3642C"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3F1D5A" w:themeColor="accent1"/>
        <w:left w:val="single" w:sz="36" w:space="8" w:color="3F1D5A" w:themeColor="accent1"/>
        <w:bottom w:val="single" w:sz="36" w:space="8" w:color="3F1D5A" w:themeColor="accent1"/>
        <w:right w:val="single" w:sz="36" w:space="8" w:color="3F1D5A" w:themeColor="accent1"/>
      </w:pBdr>
      <w:shd w:val="clear" w:color="auto" w:fill="3F1D5A"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F3642C"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62278D"/>
    <w:pPr>
      <w:spacing w:after="100"/>
    </w:pPr>
  </w:style>
  <w:style w:type="paragraph" w:styleId="TOC2">
    <w:name w:val="toc 2"/>
    <w:basedOn w:val="Normal"/>
    <w:next w:val="Normal"/>
    <w:autoRedefine/>
    <w:uiPriority w:val="39"/>
    <w:unhideWhenUsed/>
    <w:rsid w:val="00716059"/>
    <w:pPr>
      <w:tabs>
        <w:tab w:val="right" w:leader="dot" w:pos="10070"/>
      </w:tabs>
      <w:spacing w:after="100"/>
    </w:pPr>
  </w:style>
  <w:style w:type="character" w:styleId="Hyperlink">
    <w:name w:val="Hyperlink"/>
    <w:basedOn w:val="DefaultParagraphFont"/>
    <w:uiPriority w:val="99"/>
    <w:unhideWhenUsed/>
    <w:rsid w:val="0062278D"/>
    <w:rPr>
      <w:color w:val="F3642C" w:themeColor="hyperlink"/>
      <w:u w:val="single"/>
    </w:rPr>
  </w:style>
  <w:style w:type="character" w:styleId="CommentReference">
    <w:name w:val="annotation reference"/>
    <w:basedOn w:val="DefaultParagraphFont"/>
    <w:uiPriority w:val="99"/>
    <w:semiHidden/>
    <w:unhideWhenUsed/>
    <w:rsid w:val="00A3431F"/>
    <w:rPr>
      <w:sz w:val="16"/>
      <w:szCs w:val="16"/>
    </w:rPr>
  </w:style>
  <w:style w:type="paragraph" w:styleId="CommentText">
    <w:name w:val="annotation text"/>
    <w:basedOn w:val="Normal"/>
    <w:link w:val="CommentTextChar"/>
    <w:uiPriority w:val="99"/>
    <w:semiHidden/>
    <w:unhideWhenUsed/>
    <w:rsid w:val="00A3431F"/>
    <w:pPr>
      <w:spacing w:line="240" w:lineRule="auto"/>
    </w:pPr>
    <w:rPr>
      <w:sz w:val="20"/>
      <w:szCs w:val="20"/>
    </w:rPr>
  </w:style>
  <w:style w:type="character" w:customStyle="1" w:styleId="CommentTextChar">
    <w:name w:val="Comment Text Char"/>
    <w:basedOn w:val="DefaultParagraphFont"/>
    <w:link w:val="CommentText"/>
    <w:uiPriority w:val="99"/>
    <w:semiHidden/>
    <w:rsid w:val="00A3431F"/>
    <w:rPr>
      <w:sz w:val="20"/>
      <w:szCs w:val="20"/>
    </w:rPr>
  </w:style>
  <w:style w:type="paragraph" w:styleId="CommentSubject">
    <w:name w:val="annotation subject"/>
    <w:basedOn w:val="CommentText"/>
    <w:next w:val="CommentText"/>
    <w:link w:val="CommentSubjectChar"/>
    <w:uiPriority w:val="99"/>
    <w:semiHidden/>
    <w:unhideWhenUsed/>
    <w:rsid w:val="00A3431F"/>
    <w:rPr>
      <w:b/>
      <w:bCs/>
    </w:rPr>
  </w:style>
  <w:style w:type="character" w:customStyle="1" w:styleId="CommentSubjectChar">
    <w:name w:val="Comment Subject Char"/>
    <w:basedOn w:val="CommentTextChar"/>
    <w:link w:val="CommentSubject"/>
    <w:uiPriority w:val="99"/>
    <w:semiHidden/>
    <w:rsid w:val="00A3431F"/>
    <w:rPr>
      <w:b/>
      <w:bCs/>
      <w:sz w:val="20"/>
      <w:szCs w:val="20"/>
    </w:rPr>
  </w:style>
  <w:style w:type="paragraph" w:styleId="FootnoteText">
    <w:name w:val="footnote text"/>
    <w:basedOn w:val="Normal"/>
    <w:link w:val="FootnoteTextChar"/>
    <w:uiPriority w:val="99"/>
    <w:semiHidden/>
    <w:unhideWhenUsed/>
    <w:rsid w:val="00CD12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1217"/>
    <w:rPr>
      <w:sz w:val="20"/>
      <w:szCs w:val="20"/>
    </w:rPr>
  </w:style>
  <w:style w:type="character" w:styleId="FootnoteReference">
    <w:name w:val="footnote reference"/>
    <w:basedOn w:val="DefaultParagraphFont"/>
    <w:uiPriority w:val="99"/>
    <w:semiHidden/>
    <w:unhideWhenUsed/>
    <w:rsid w:val="00CD1217"/>
    <w:rPr>
      <w:vertAlign w:val="superscript"/>
    </w:rPr>
  </w:style>
  <w:style w:type="paragraph" w:styleId="Revision">
    <w:name w:val="Revision"/>
    <w:hidden/>
    <w:uiPriority w:val="99"/>
    <w:semiHidden/>
    <w:rsid w:val="00790C81"/>
    <w:pPr>
      <w:spacing w:after="0" w:line="240" w:lineRule="auto"/>
    </w:pPr>
  </w:style>
  <w:style w:type="paragraph" w:styleId="TOC3">
    <w:name w:val="toc 3"/>
    <w:basedOn w:val="Normal"/>
    <w:next w:val="Normal"/>
    <w:autoRedefine/>
    <w:uiPriority w:val="39"/>
    <w:unhideWhenUsed/>
    <w:rsid w:val="00E47DA9"/>
    <w:pPr>
      <w:spacing w:after="100" w:line="259" w:lineRule="auto"/>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07848">
      <w:bodyDiv w:val="1"/>
      <w:marLeft w:val="0"/>
      <w:marRight w:val="0"/>
      <w:marTop w:val="0"/>
      <w:marBottom w:val="0"/>
      <w:divBdr>
        <w:top w:val="none" w:sz="0" w:space="0" w:color="auto"/>
        <w:left w:val="none" w:sz="0" w:space="0" w:color="auto"/>
        <w:bottom w:val="none" w:sz="0" w:space="0" w:color="auto"/>
        <w:right w:val="none" w:sz="0" w:space="0" w:color="auto"/>
      </w:divBdr>
    </w:div>
    <w:div w:id="923030862">
      <w:bodyDiv w:val="1"/>
      <w:marLeft w:val="0"/>
      <w:marRight w:val="0"/>
      <w:marTop w:val="0"/>
      <w:marBottom w:val="0"/>
      <w:divBdr>
        <w:top w:val="none" w:sz="0" w:space="0" w:color="auto"/>
        <w:left w:val="none" w:sz="0" w:space="0" w:color="auto"/>
        <w:bottom w:val="none" w:sz="0" w:space="0" w:color="auto"/>
        <w:right w:val="none" w:sz="0" w:space="0" w:color="auto"/>
      </w:divBdr>
    </w:div>
    <w:div w:id="1143082833">
      <w:bodyDiv w:val="1"/>
      <w:marLeft w:val="0"/>
      <w:marRight w:val="0"/>
      <w:marTop w:val="0"/>
      <w:marBottom w:val="0"/>
      <w:divBdr>
        <w:top w:val="none" w:sz="0" w:space="0" w:color="auto"/>
        <w:left w:val="none" w:sz="0" w:space="0" w:color="auto"/>
        <w:bottom w:val="none" w:sz="0" w:space="0" w:color="auto"/>
        <w:right w:val="none" w:sz="0" w:space="0" w:color="auto"/>
      </w:divBdr>
    </w:div>
    <w:div w:id="1675256123">
      <w:bodyDiv w:val="1"/>
      <w:marLeft w:val="0"/>
      <w:marRight w:val="0"/>
      <w:marTop w:val="0"/>
      <w:marBottom w:val="0"/>
      <w:divBdr>
        <w:top w:val="none" w:sz="0" w:space="0" w:color="auto"/>
        <w:left w:val="none" w:sz="0" w:space="0" w:color="auto"/>
        <w:bottom w:val="none" w:sz="0" w:space="0" w:color="auto"/>
        <w:right w:val="none" w:sz="0" w:space="0" w:color="auto"/>
      </w:divBdr>
      <w:divsChild>
        <w:div w:id="27680794">
          <w:marLeft w:val="0"/>
          <w:marRight w:val="0"/>
          <w:marTop w:val="0"/>
          <w:marBottom w:val="0"/>
          <w:divBdr>
            <w:top w:val="none" w:sz="0" w:space="0" w:color="auto"/>
            <w:left w:val="none" w:sz="0" w:space="0" w:color="auto"/>
            <w:bottom w:val="none" w:sz="0" w:space="0" w:color="auto"/>
            <w:right w:val="none" w:sz="0" w:space="0" w:color="auto"/>
          </w:divBdr>
          <w:divsChild>
            <w:div w:id="1170366250">
              <w:marLeft w:val="0"/>
              <w:marRight w:val="0"/>
              <w:marTop w:val="0"/>
              <w:marBottom w:val="0"/>
              <w:divBdr>
                <w:top w:val="none" w:sz="0" w:space="0" w:color="auto"/>
                <w:left w:val="none" w:sz="0" w:space="0" w:color="auto"/>
                <w:bottom w:val="none" w:sz="0" w:space="0" w:color="auto"/>
                <w:right w:val="none" w:sz="0" w:space="0" w:color="auto"/>
              </w:divBdr>
              <w:divsChild>
                <w:div w:id="1459299902">
                  <w:marLeft w:val="0"/>
                  <w:marRight w:val="0"/>
                  <w:marTop w:val="0"/>
                  <w:marBottom w:val="0"/>
                  <w:divBdr>
                    <w:top w:val="none" w:sz="0" w:space="0" w:color="auto"/>
                    <w:left w:val="none" w:sz="0" w:space="0" w:color="auto"/>
                    <w:bottom w:val="none" w:sz="0" w:space="0" w:color="auto"/>
                    <w:right w:val="none" w:sz="0" w:space="0" w:color="auto"/>
                  </w:divBdr>
                </w:div>
                <w:div w:id="1537885664">
                  <w:marLeft w:val="0"/>
                  <w:marRight w:val="0"/>
                  <w:marTop w:val="150"/>
                  <w:marBottom w:val="30"/>
                  <w:divBdr>
                    <w:top w:val="none" w:sz="0" w:space="0" w:color="auto"/>
                    <w:left w:val="none" w:sz="0" w:space="0" w:color="auto"/>
                    <w:bottom w:val="none" w:sz="0" w:space="0" w:color="auto"/>
                    <w:right w:val="none" w:sz="0" w:space="0" w:color="auto"/>
                  </w:divBdr>
                  <w:divsChild>
                    <w:div w:id="425854859">
                      <w:marLeft w:val="0"/>
                      <w:marRight w:val="0"/>
                      <w:marTop w:val="0"/>
                      <w:marBottom w:val="0"/>
                      <w:divBdr>
                        <w:top w:val="none" w:sz="0" w:space="0" w:color="auto"/>
                        <w:left w:val="none" w:sz="0" w:space="0" w:color="auto"/>
                        <w:bottom w:val="none" w:sz="0" w:space="0" w:color="auto"/>
                        <w:right w:val="none" w:sz="0" w:space="0" w:color="auto"/>
                      </w:divBdr>
                      <w:divsChild>
                        <w:div w:id="674040483">
                          <w:marLeft w:val="0"/>
                          <w:marRight w:val="0"/>
                          <w:marTop w:val="0"/>
                          <w:marBottom w:val="0"/>
                          <w:divBdr>
                            <w:top w:val="none" w:sz="0" w:space="0" w:color="auto"/>
                            <w:left w:val="none" w:sz="0" w:space="0" w:color="auto"/>
                            <w:bottom w:val="none" w:sz="0" w:space="0" w:color="auto"/>
                            <w:right w:val="none" w:sz="0" w:space="0" w:color="auto"/>
                          </w:divBdr>
                          <w:divsChild>
                            <w:div w:id="1732121706">
                              <w:marLeft w:val="0"/>
                              <w:marRight w:val="0"/>
                              <w:marTop w:val="135"/>
                              <w:marBottom w:val="135"/>
                              <w:divBdr>
                                <w:top w:val="none" w:sz="0" w:space="0" w:color="auto"/>
                                <w:left w:val="none" w:sz="0" w:space="0" w:color="auto"/>
                                <w:bottom w:val="none" w:sz="0" w:space="0" w:color="auto"/>
                                <w:right w:val="single" w:sz="6" w:space="0" w:color="CCCCCC"/>
                              </w:divBdr>
                              <w:divsChild>
                                <w:div w:id="763958486">
                                  <w:marLeft w:val="0"/>
                                  <w:marRight w:val="0"/>
                                  <w:marTop w:val="0"/>
                                  <w:marBottom w:val="0"/>
                                  <w:divBdr>
                                    <w:top w:val="none" w:sz="0" w:space="0" w:color="auto"/>
                                    <w:left w:val="none" w:sz="0" w:space="0" w:color="auto"/>
                                    <w:bottom w:val="none" w:sz="0" w:space="0" w:color="auto"/>
                                    <w:right w:val="none" w:sz="0" w:space="0" w:color="auto"/>
                                  </w:divBdr>
                                </w:div>
                              </w:divsChild>
                            </w:div>
                            <w:div w:id="613555160">
                              <w:marLeft w:val="0"/>
                              <w:marRight w:val="45"/>
                              <w:marTop w:val="135"/>
                              <w:marBottom w:val="135"/>
                              <w:divBdr>
                                <w:top w:val="none" w:sz="0" w:space="0" w:color="auto"/>
                                <w:left w:val="none" w:sz="0" w:space="0" w:color="auto"/>
                                <w:bottom w:val="none" w:sz="0" w:space="0" w:color="auto"/>
                                <w:right w:val="single" w:sz="6" w:space="4" w:color="CCCCCC"/>
                              </w:divBdr>
                            </w:div>
                            <w:div w:id="1261840928">
                              <w:marLeft w:val="0"/>
                              <w:marRight w:val="0"/>
                              <w:marTop w:val="135"/>
                              <w:marBottom w:val="135"/>
                              <w:divBdr>
                                <w:top w:val="none" w:sz="0" w:space="0" w:color="auto"/>
                                <w:left w:val="none" w:sz="0" w:space="0" w:color="auto"/>
                                <w:bottom w:val="none" w:sz="0" w:space="0" w:color="auto"/>
                                <w:right w:val="none" w:sz="0" w:space="0" w:color="auto"/>
                              </w:divBdr>
                            </w:div>
                          </w:divsChild>
                        </w:div>
                      </w:divsChild>
                    </w:div>
                  </w:divsChild>
                </w:div>
                <w:div w:id="1297375015">
                  <w:marLeft w:val="0"/>
                  <w:marRight w:val="0"/>
                  <w:marTop w:val="0"/>
                  <w:marBottom w:val="150"/>
                  <w:divBdr>
                    <w:top w:val="single" w:sz="36" w:space="8" w:color="ECEDEF"/>
                    <w:left w:val="none" w:sz="0" w:space="0" w:color="auto"/>
                    <w:bottom w:val="single" w:sz="6" w:space="8" w:color="E2E2E2"/>
                    <w:right w:val="none" w:sz="0" w:space="0" w:color="auto"/>
                  </w:divBdr>
                  <w:divsChild>
                    <w:div w:id="1777286872">
                      <w:marLeft w:val="0"/>
                      <w:marRight w:val="0"/>
                      <w:marTop w:val="150"/>
                      <w:marBottom w:val="225"/>
                      <w:divBdr>
                        <w:top w:val="none" w:sz="0" w:space="0" w:color="auto"/>
                        <w:left w:val="none" w:sz="0" w:space="0" w:color="auto"/>
                        <w:bottom w:val="none" w:sz="0" w:space="0" w:color="auto"/>
                        <w:right w:val="none" w:sz="0" w:space="0" w:color="auto"/>
                      </w:divBdr>
                      <w:divsChild>
                        <w:div w:id="1225601357">
                          <w:marLeft w:val="0"/>
                          <w:marRight w:val="0"/>
                          <w:marTop w:val="0"/>
                          <w:marBottom w:val="0"/>
                          <w:divBdr>
                            <w:top w:val="none" w:sz="0" w:space="0" w:color="auto"/>
                            <w:left w:val="none" w:sz="0" w:space="0" w:color="auto"/>
                            <w:bottom w:val="none" w:sz="0" w:space="0" w:color="auto"/>
                            <w:right w:val="none" w:sz="0" w:space="0" w:color="auto"/>
                          </w:divBdr>
                          <w:divsChild>
                            <w:div w:id="662659034">
                              <w:marLeft w:val="0"/>
                              <w:marRight w:val="0"/>
                              <w:marTop w:val="0"/>
                              <w:marBottom w:val="0"/>
                              <w:divBdr>
                                <w:top w:val="none" w:sz="0" w:space="0" w:color="auto"/>
                                <w:left w:val="none" w:sz="0" w:space="0" w:color="auto"/>
                                <w:bottom w:val="none" w:sz="0" w:space="0" w:color="auto"/>
                                <w:right w:val="none" w:sz="0" w:space="0" w:color="auto"/>
                              </w:divBdr>
                              <w:divsChild>
                                <w:div w:id="1142581882">
                                  <w:marLeft w:val="0"/>
                                  <w:marRight w:val="0"/>
                                  <w:marTop w:val="75"/>
                                  <w:marBottom w:val="300"/>
                                  <w:divBdr>
                                    <w:top w:val="none" w:sz="0" w:space="0" w:color="auto"/>
                                    <w:left w:val="none" w:sz="0" w:space="0" w:color="auto"/>
                                    <w:bottom w:val="none" w:sz="0" w:space="0" w:color="auto"/>
                                    <w:right w:val="none" w:sz="0" w:space="0" w:color="auto"/>
                                  </w:divBdr>
                                </w:div>
                                <w:div w:id="20760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6208">
                      <w:marLeft w:val="0"/>
                      <w:marRight w:val="0"/>
                      <w:marTop w:val="0"/>
                      <w:marBottom w:val="0"/>
                      <w:divBdr>
                        <w:top w:val="none" w:sz="0" w:space="0" w:color="auto"/>
                        <w:left w:val="none" w:sz="0" w:space="0" w:color="auto"/>
                        <w:bottom w:val="none" w:sz="0" w:space="0" w:color="auto"/>
                        <w:right w:val="none" w:sz="0" w:space="0" w:color="auto"/>
                      </w:divBdr>
                    </w:div>
                  </w:divsChild>
                </w:div>
                <w:div w:id="1837961339">
                  <w:marLeft w:val="0"/>
                  <w:marRight w:val="0"/>
                  <w:marTop w:val="0"/>
                  <w:marBottom w:val="0"/>
                  <w:divBdr>
                    <w:top w:val="none" w:sz="0" w:space="0" w:color="auto"/>
                    <w:left w:val="none" w:sz="0" w:space="0" w:color="auto"/>
                    <w:bottom w:val="none" w:sz="0" w:space="0" w:color="auto"/>
                    <w:right w:val="none" w:sz="0" w:space="0" w:color="auto"/>
                  </w:divBdr>
                  <w:divsChild>
                    <w:div w:id="535580632">
                      <w:marLeft w:val="0"/>
                      <w:marRight w:val="0"/>
                      <w:marTop w:val="0"/>
                      <w:marBottom w:val="0"/>
                      <w:divBdr>
                        <w:top w:val="none" w:sz="0" w:space="0" w:color="auto"/>
                        <w:left w:val="none" w:sz="0" w:space="0" w:color="auto"/>
                        <w:bottom w:val="single" w:sz="6" w:space="8" w:color="E2E2E2"/>
                        <w:right w:val="none" w:sz="0" w:space="0" w:color="auto"/>
                      </w:divBdr>
                      <w:divsChild>
                        <w:div w:id="182987489">
                          <w:marLeft w:val="0"/>
                          <w:marRight w:val="0"/>
                          <w:marTop w:val="0"/>
                          <w:marBottom w:val="0"/>
                          <w:divBdr>
                            <w:top w:val="none" w:sz="0" w:space="0" w:color="auto"/>
                            <w:left w:val="none" w:sz="0" w:space="0" w:color="auto"/>
                            <w:bottom w:val="none" w:sz="0" w:space="0" w:color="auto"/>
                            <w:right w:val="none" w:sz="0" w:space="0" w:color="auto"/>
                          </w:divBdr>
                        </w:div>
                        <w:div w:id="1499997816">
                          <w:marLeft w:val="0"/>
                          <w:marRight w:val="0"/>
                          <w:marTop w:val="0"/>
                          <w:marBottom w:val="0"/>
                          <w:divBdr>
                            <w:top w:val="none" w:sz="0" w:space="0" w:color="auto"/>
                            <w:left w:val="none" w:sz="0" w:space="0" w:color="auto"/>
                            <w:bottom w:val="none" w:sz="0" w:space="0" w:color="auto"/>
                            <w:right w:val="none" w:sz="0" w:space="0" w:color="auto"/>
                          </w:divBdr>
                          <w:divsChild>
                            <w:div w:id="507988785">
                              <w:marLeft w:val="0"/>
                              <w:marRight w:val="0"/>
                              <w:marTop w:val="225"/>
                              <w:marBottom w:val="0"/>
                              <w:divBdr>
                                <w:top w:val="none" w:sz="0" w:space="0" w:color="auto"/>
                                <w:left w:val="none" w:sz="0" w:space="0" w:color="auto"/>
                                <w:bottom w:val="none" w:sz="0" w:space="0" w:color="auto"/>
                                <w:right w:val="none" w:sz="0" w:space="0" w:color="auto"/>
                              </w:divBdr>
                            </w:div>
                            <w:div w:id="1245072618">
                              <w:marLeft w:val="0"/>
                              <w:marRight w:val="0"/>
                              <w:marTop w:val="0"/>
                              <w:marBottom w:val="0"/>
                              <w:divBdr>
                                <w:top w:val="none" w:sz="0" w:space="0" w:color="auto"/>
                                <w:left w:val="none" w:sz="0" w:space="0" w:color="auto"/>
                                <w:bottom w:val="none" w:sz="0" w:space="0" w:color="auto"/>
                                <w:right w:val="none" w:sz="0" w:space="0" w:color="auto"/>
                              </w:divBdr>
                            </w:div>
                          </w:divsChild>
                        </w:div>
                        <w:div w:id="1385448174">
                          <w:marLeft w:val="0"/>
                          <w:marRight w:val="0"/>
                          <w:marTop w:val="0"/>
                          <w:marBottom w:val="0"/>
                          <w:divBdr>
                            <w:top w:val="none" w:sz="0" w:space="0" w:color="auto"/>
                            <w:left w:val="none" w:sz="0" w:space="0" w:color="auto"/>
                            <w:bottom w:val="none" w:sz="0" w:space="0" w:color="auto"/>
                            <w:right w:val="none" w:sz="0" w:space="0" w:color="auto"/>
                          </w:divBdr>
                        </w:div>
                        <w:div w:id="771316296">
                          <w:marLeft w:val="0"/>
                          <w:marRight w:val="0"/>
                          <w:marTop w:val="225"/>
                          <w:marBottom w:val="0"/>
                          <w:divBdr>
                            <w:top w:val="none" w:sz="0" w:space="0" w:color="auto"/>
                            <w:left w:val="none" w:sz="0" w:space="0" w:color="auto"/>
                            <w:bottom w:val="none" w:sz="0" w:space="0" w:color="auto"/>
                            <w:right w:val="none" w:sz="0" w:space="0" w:color="auto"/>
                          </w:divBdr>
                        </w:div>
                      </w:divsChild>
                    </w:div>
                    <w:div w:id="846751817">
                      <w:marLeft w:val="0"/>
                      <w:marRight w:val="0"/>
                      <w:marTop w:val="0"/>
                      <w:marBottom w:val="225"/>
                      <w:divBdr>
                        <w:top w:val="none" w:sz="0" w:space="0" w:color="auto"/>
                        <w:left w:val="none" w:sz="0" w:space="0" w:color="auto"/>
                        <w:bottom w:val="none" w:sz="0" w:space="0" w:color="auto"/>
                        <w:right w:val="none" w:sz="0" w:space="0" w:color="auto"/>
                      </w:divBdr>
                      <w:divsChild>
                        <w:div w:id="69893727">
                          <w:marLeft w:val="0"/>
                          <w:marRight w:val="0"/>
                          <w:marTop w:val="150"/>
                          <w:marBottom w:val="150"/>
                          <w:divBdr>
                            <w:top w:val="none" w:sz="0" w:space="0" w:color="auto"/>
                            <w:left w:val="none" w:sz="0" w:space="0" w:color="auto"/>
                            <w:bottom w:val="none" w:sz="0" w:space="0" w:color="auto"/>
                            <w:right w:val="none" w:sz="0" w:space="0" w:color="auto"/>
                          </w:divBdr>
                          <w:divsChild>
                            <w:div w:id="282465325">
                              <w:marLeft w:val="0"/>
                              <w:marRight w:val="75"/>
                              <w:marTop w:val="0"/>
                              <w:marBottom w:val="0"/>
                              <w:divBdr>
                                <w:top w:val="none" w:sz="0" w:space="0" w:color="auto"/>
                                <w:left w:val="none" w:sz="0" w:space="0" w:color="auto"/>
                                <w:bottom w:val="none" w:sz="0" w:space="0" w:color="auto"/>
                                <w:right w:val="none" w:sz="0" w:space="0" w:color="auto"/>
                              </w:divBdr>
                              <w:divsChild>
                                <w:div w:id="515121342">
                                  <w:marLeft w:val="0"/>
                                  <w:marRight w:val="0"/>
                                  <w:marTop w:val="0"/>
                                  <w:marBottom w:val="0"/>
                                  <w:divBdr>
                                    <w:top w:val="none" w:sz="0" w:space="0" w:color="auto"/>
                                    <w:left w:val="none" w:sz="0" w:space="0" w:color="auto"/>
                                    <w:bottom w:val="none" w:sz="0" w:space="0" w:color="auto"/>
                                    <w:right w:val="none" w:sz="0" w:space="0" w:color="auto"/>
                                  </w:divBdr>
                                </w:div>
                                <w:div w:id="94453230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26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file:///C:\Users\eshai\SB%20Projects\Cap%202\Deliverable%20Report.docx"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eshai\SB%20Projects\Cap%202\Deliverable%20Report.docx"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file:///C:\Users\eshai\SB%20Projects\Cap%202\Deliverable%20Report.docx"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file:///C:\Users\eshai\SB%20Projects\Cap%202\Deliverable%20Report.docx"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hai\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3BD45-6237-4E2B-B51C-A6F146431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913</TotalTime>
  <Pages>13</Pages>
  <Words>1755</Words>
  <Characters>10009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Leoman Momoh</dc:creator>
  <cp:keywords/>
  <dc:description/>
  <cp:lastModifiedBy>Leoman Momoh</cp:lastModifiedBy>
  <cp:revision>13</cp:revision>
  <cp:lastPrinted>2009-08-05T20:41:00Z</cp:lastPrinted>
  <dcterms:created xsi:type="dcterms:W3CDTF">2018-02-27T16:28:00Z</dcterms:created>
  <dcterms:modified xsi:type="dcterms:W3CDTF">2018-03-09T18:44:00Z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