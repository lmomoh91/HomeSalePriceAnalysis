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21BD7232" w14:textId="77777777" w:rsidR="00172D10" w:rsidRDefault="001C62C8">
          <w:r>
            <w:rPr>
              <w:noProof/>
            </w:rPr>
            <mc:AlternateContent>
              <mc:Choice Requires="wpg">
                <w:drawing>
                  <wp:anchor distT="0" distB="0" distL="114300" distR="114300" simplePos="0" relativeHeight="251658240" behindDoc="0" locked="0" layoutInCell="1" allowOverlap="1" wp14:anchorId="56D70241" wp14:editId="117E66BC">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anchor>
                </w:drawing>
              </mc:Choice>
              <mc:Fallback>
                <w:pict>
                  <v:group w14:anchorId="7657373F"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AoAAAAAAAAAIQCfbXQy0H4AANB+AAAUAAAAZHJzL21lZGlhL2ltYWdlMi5wbmeJUE5HDQoaCgAA&#10;AA1JSERSAAADTAAAA9AIBgAAAXI+yxkAAAABc1JHQgCuzhzpAAAABGdBTUEAALGPC/xhBQAAAAlw&#10;SFlzAAA7DgAAOw4BzLahgw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">
                      <v:imagedata r:id="rId15"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6"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">
                      <v:imagedata r:id="rId17"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">
                      <v:imagedata r:id="rId18"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5A8CCA08"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7BD2A18E"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3937FC16" wp14:editId="33CE9DE7">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98909" id="Rectangle 18"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188C6C74" wp14:editId="5E296732">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73350A" w14:textId="66D5B219" w:rsidR="00541E0A" w:rsidRPr="008A25CD" w:rsidRDefault="00541E0A" w:rsidP="002A2E02">
                                      <w:pPr>
                                        <w:pStyle w:val="Style1"/>
                                        <w:rPr>
                                          <w:b/>
                                          <w:sz w:val="60"/>
                                          <w:szCs w:val="60"/>
                                        </w:rPr>
                                      </w:pPr>
                                      <w:r>
                                        <w:rPr>
                                          <w:b/>
                                          <w:sz w:val="60"/>
                                          <w:szCs w:val="60"/>
                                        </w:rPr>
                                        <w:t>Prediction of Home Sale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8C6C74"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6573350A" w14:textId="66D5B219" w:rsidR="00541E0A" w:rsidRPr="008A25CD" w:rsidRDefault="00541E0A" w:rsidP="002A2E02">
                                <w:pPr>
                                  <w:pStyle w:val="Style1"/>
                                  <w:rPr>
                                    <w:b/>
                                    <w:sz w:val="60"/>
                                    <w:szCs w:val="60"/>
                                  </w:rPr>
                                </w:pPr>
                                <w:r>
                                  <w:rPr>
                                    <w:b/>
                                    <w:sz w:val="60"/>
                                    <w:szCs w:val="60"/>
                                  </w:rPr>
                                  <w:t>Prediction of Home Sale Price</w:t>
                                </w:r>
                              </w:p>
                            </w:txbxContent>
                          </v:textbox>
                          <w10:anchorlock/>
                        </v:shape>
                      </w:pict>
                    </mc:Fallback>
                  </mc:AlternateContent>
                </w:r>
              </w:p>
            </w:tc>
          </w:tr>
          <w:tr w:rsidR="002A2E02" w14:paraId="144D3BA2"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62F8213"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7568C6D2" wp14:editId="4FA06870">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67E8D8" w14:textId="79021126" w:rsidR="00541E0A" w:rsidRDefault="00541E0A" w:rsidP="002A2E02">
                                      <w:pPr>
                                        <w:pStyle w:val="Subtitle"/>
                                        <w:jc w:val="center"/>
                                      </w:pPr>
                                      <w:r>
                                        <w:t>By: Leoman Momoh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68C6D2"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5667E8D8" w14:textId="79021126" w:rsidR="00541E0A" w:rsidRDefault="00541E0A" w:rsidP="002A2E02">
                                <w:pPr>
                                  <w:pStyle w:val="Subtitle"/>
                                  <w:jc w:val="center"/>
                                </w:pPr>
                                <w:r>
                                  <w:t>By: Leoman Momoh</w:t>
                                </w:r>
                              </w:p>
                            </w:txbxContent>
                          </v:textbox>
                          <w10:anchorlock/>
                        </v:shape>
                      </w:pict>
                    </mc:Fallback>
                  </mc:AlternateContent>
                </w:r>
              </w:p>
              <w:p w14:paraId="479E05B1"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70159ED4"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71F571A4"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57D37E28" wp14:editId="679BACD4">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934EA1" w14:textId="46FC061A" w:rsidR="00541E0A" w:rsidRPr="005D120C" w:rsidRDefault="00541E0A" w:rsidP="0089426D">
                                      <w:pPr>
                                        <w:jc w:val="center"/>
                                        <w:rPr>
                                          <w:color w:val="FFFFFF" w:themeColor="background1"/>
                                        </w:rPr>
                                      </w:pPr>
                                      <w:r>
                                        <w:rPr>
                                          <w:color w:val="FFFFFF" w:themeColor="background1"/>
                                        </w:rPr>
                                        <w:t>A detailed report on construction of a Home Sale Price prediction model using python code, machine learning algorithms, and Statistical analysis.</w:t>
                                      </w:r>
                                    </w:p>
                                    <w:p w14:paraId="59930743" w14:textId="2705E0F1" w:rsidR="00541E0A" w:rsidRPr="005D120C" w:rsidRDefault="00541E0A" w:rsidP="005D120C">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D37E28"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27934EA1" w14:textId="46FC061A" w:rsidR="00541E0A" w:rsidRPr="005D120C" w:rsidRDefault="00541E0A" w:rsidP="0089426D">
                                <w:pPr>
                                  <w:jc w:val="center"/>
                                  <w:rPr>
                                    <w:color w:val="FFFFFF" w:themeColor="background1"/>
                                  </w:rPr>
                                </w:pPr>
                                <w:r>
                                  <w:rPr>
                                    <w:color w:val="FFFFFF" w:themeColor="background1"/>
                                  </w:rPr>
                                  <w:t>A detailed report on construction of a Home Sale Price prediction model using python code, machine learning algorithms, and Statistical analysis.</w:t>
                                </w:r>
                              </w:p>
                              <w:p w14:paraId="59930743" w14:textId="2705E0F1" w:rsidR="00541E0A" w:rsidRPr="005D120C" w:rsidRDefault="00541E0A" w:rsidP="005D120C">
                                <w:pPr>
                                  <w:jc w:val="center"/>
                                  <w:rPr>
                                    <w:color w:val="FFFFFF" w:themeColor="background1"/>
                                  </w:rPr>
                                </w:pPr>
                              </w:p>
                            </w:txbxContent>
                          </v:textbox>
                          <w10:anchorlock/>
                        </v:shape>
                      </w:pict>
                    </mc:Fallback>
                  </mc:AlternateContent>
                </w:r>
              </w:p>
            </w:tc>
          </w:tr>
          <w:tr w:rsidR="005D120C" w14:paraId="789790B1"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87B2DC5" w14:textId="00AD8C22"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5912DE76" w14:textId="77777777" w:rsidR="0062278D"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5A423B39" wp14:editId="66CAF9AD">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14:sizeRelH relativeFrom="margin">
                      <wp14:pctWidth>0</wp14:pctWidth>
                    </wp14:sizeRelH>
                  </wp:anchor>
                </w:drawing>
              </mc:Choice>
              <mc:Fallback>
                <w:pict>
                  <v:group w14:anchorId="7AB4F383" id="Group 28" o:spid="_x0000_s1026" alt="Hexagonal shapes" style="position:absolute;margin-left:-70.85pt;margin-top:493.45pt;width:321.95pt;height:267.2pt;z-index:251666432;mso-width-relative:margin"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6"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">
                      <v:imagedata r:id="rId18"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">
                      <v:imagedata r:id="rId17" o:title="hexagon 4"/>
                    </v:shape>
                  </v:group>
                </w:pict>
              </mc:Fallback>
            </mc:AlternateContent>
          </w:r>
          <w:r w:rsidR="005D120C">
            <w:rPr>
              <w:noProof/>
            </w:rPr>
            <w:drawing>
              <wp:anchor distT="0" distB="0" distL="114300" distR="114300" simplePos="0" relativeHeight="251668480" behindDoc="0" locked="0" layoutInCell="1" allowOverlap="1" wp14:anchorId="68C70296" wp14:editId="58C1EE02">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345690" cy="271513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
          <w:sdtPr>
            <w:id w:val="-1832676506"/>
            <w:docPartObj>
              <w:docPartGallery w:val="Table of Contents"/>
              <w:docPartUnique/>
            </w:docPartObj>
          </w:sdtPr>
          <w:sdtEndPr>
            <w:rPr>
              <w:rFonts w:asciiTheme="minorHAnsi" w:eastAsiaTheme="minorEastAsia" w:hAnsiTheme="minorHAnsi" w:cstheme="minorBidi"/>
              <w:i w:val="0"/>
              <w:noProof/>
              <w:color w:val="auto"/>
              <w:sz w:val="22"/>
              <w:szCs w:val="22"/>
            </w:rPr>
          </w:sdtEndPr>
          <w:sdtContent>
            <w:p w14:paraId="43ED293D" w14:textId="7F2F993C" w:rsidR="0062278D" w:rsidRDefault="0062278D">
              <w:pPr>
                <w:pStyle w:val="TOCHeading"/>
              </w:pPr>
              <w:r>
                <w:t>Contents</w:t>
              </w:r>
            </w:p>
            <w:p w14:paraId="2660E824" w14:textId="6D65C4FD" w:rsidR="0062278D" w:rsidRDefault="0062278D" w:rsidP="00683548">
              <w:pPr>
                <w:pStyle w:val="TOC1"/>
                <w:tabs>
                  <w:tab w:val="right" w:leader="dot" w:pos="10070"/>
                </w:tabs>
                <w:rPr>
                  <w:noProof/>
                </w:rPr>
              </w:pPr>
              <w:r>
                <w:fldChar w:fldCharType="begin"/>
              </w:r>
              <w:r>
                <w:instrText xml:space="preserve"> TOC \o "1-3" \h \z \u </w:instrText>
              </w:r>
              <w:r>
                <w:fldChar w:fldCharType="separate"/>
              </w:r>
              <w:hyperlink r:id="rId19" w:anchor="_Toc507512146" w:history="1">
                <w:r w:rsidRPr="00047D19">
                  <w:rPr>
                    <w:rStyle w:val="Hyperlink"/>
                    <w:noProof/>
                  </w:rPr>
                  <w:t>Introduction</w:t>
                </w:r>
                <w:r>
                  <w:rPr>
                    <w:noProof/>
                    <w:webHidden/>
                  </w:rPr>
                  <w:tab/>
                </w:r>
                <w:r>
                  <w:rPr>
                    <w:noProof/>
                    <w:webHidden/>
                  </w:rPr>
                  <w:fldChar w:fldCharType="begin"/>
                </w:r>
                <w:r>
                  <w:rPr>
                    <w:noProof/>
                    <w:webHidden/>
                  </w:rPr>
                  <w:instrText xml:space="preserve"> PAGEREF _Toc507512146 \h </w:instrText>
                </w:r>
                <w:r>
                  <w:rPr>
                    <w:noProof/>
                    <w:webHidden/>
                  </w:rPr>
                </w:r>
                <w:r>
                  <w:rPr>
                    <w:noProof/>
                    <w:webHidden/>
                  </w:rPr>
                  <w:fldChar w:fldCharType="separate"/>
                </w:r>
                <w:r w:rsidR="00363AB1">
                  <w:rPr>
                    <w:noProof/>
                    <w:webHidden/>
                  </w:rPr>
                  <w:t>2</w:t>
                </w:r>
                <w:r>
                  <w:rPr>
                    <w:noProof/>
                    <w:webHidden/>
                  </w:rPr>
                  <w:fldChar w:fldCharType="end"/>
                </w:r>
              </w:hyperlink>
            </w:p>
            <w:p w14:paraId="6EB68232" w14:textId="56A0B20E" w:rsidR="0062278D" w:rsidRDefault="0062278D">
              <w:pPr>
                <w:pStyle w:val="TOC2"/>
                <w:tabs>
                  <w:tab w:val="right" w:leader="dot" w:pos="10070"/>
                </w:tabs>
                <w:rPr>
                  <w:noProof/>
                </w:rPr>
              </w:pPr>
              <w:hyperlink r:id="rId20" w:anchor="_Toc507512147" w:history="1">
                <w:r w:rsidRPr="00047D19">
                  <w:rPr>
                    <w:rStyle w:val="Hyperlink"/>
                    <w:noProof/>
                  </w:rPr>
                  <w:t>The problem and data available:</w:t>
                </w:r>
                <w:r>
                  <w:rPr>
                    <w:noProof/>
                    <w:webHidden/>
                  </w:rPr>
                  <w:tab/>
                </w:r>
                <w:r>
                  <w:rPr>
                    <w:noProof/>
                    <w:webHidden/>
                  </w:rPr>
                  <w:fldChar w:fldCharType="begin"/>
                </w:r>
                <w:r>
                  <w:rPr>
                    <w:noProof/>
                    <w:webHidden/>
                  </w:rPr>
                  <w:instrText xml:space="preserve"> PAGEREF _Toc507512147 \h </w:instrText>
                </w:r>
                <w:r>
                  <w:rPr>
                    <w:noProof/>
                    <w:webHidden/>
                  </w:rPr>
                </w:r>
                <w:r>
                  <w:rPr>
                    <w:noProof/>
                    <w:webHidden/>
                  </w:rPr>
                  <w:fldChar w:fldCharType="separate"/>
                </w:r>
                <w:r w:rsidR="00363AB1">
                  <w:rPr>
                    <w:noProof/>
                    <w:webHidden/>
                  </w:rPr>
                  <w:t>2</w:t>
                </w:r>
                <w:r>
                  <w:rPr>
                    <w:noProof/>
                    <w:webHidden/>
                  </w:rPr>
                  <w:fldChar w:fldCharType="end"/>
                </w:r>
              </w:hyperlink>
            </w:p>
            <w:p w14:paraId="6AAD9F30" w14:textId="1EEBED14" w:rsidR="0062278D" w:rsidRDefault="0062278D">
              <w:pPr>
                <w:pStyle w:val="TOC2"/>
                <w:tabs>
                  <w:tab w:val="right" w:leader="dot" w:pos="10070"/>
                </w:tabs>
                <w:rPr>
                  <w:noProof/>
                </w:rPr>
              </w:pPr>
              <w:hyperlink r:id="rId21" w:anchor="_Toc507512148" w:history="1">
                <w:r w:rsidRPr="00047D19">
                  <w:rPr>
                    <w:rStyle w:val="Hyperlink"/>
                    <w:noProof/>
                  </w:rPr>
                  <w:t>Deliverables:</w:t>
                </w:r>
                <w:r>
                  <w:rPr>
                    <w:noProof/>
                    <w:webHidden/>
                  </w:rPr>
                  <w:tab/>
                </w:r>
                <w:r>
                  <w:rPr>
                    <w:noProof/>
                    <w:webHidden/>
                  </w:rPr>
                  <w:fldChar w:fldCharType="begin"/>
                </w:r>
                <w:r>
                  <w:rPr>
                    <w:noProof/>
                    <w:webHidden/>
                  </w:rPr>
                  <w:instrText xml:space="preserve"> PAGEREF _Toc507512148 \h </w:instrText>
                </w:r>
                <w:r>
                  <w:rPr>
                    <w:noProof/>
                    <w:webHidden/>
                  </w:rPr>
                </w:r>
                <w:r>
                  <w:rPr>
                    <w:noProof/>
                    <w:webHidden/>
                  </w:rPr>
                  <w:fldChar w:fldCharType="separate"/>
                </w:r>
                <w:r w:rsidR="00363AB1">
                  <w:rPr>
                    <w:noProof/>
                    <w:webHidden/>
                  </w:rPr>
                  <w:t>2</w:t>
                </w:r>
                <w:r>
                  <w:rPr>
                    <w:noProof/>
                    <w:webHidden/>
                  </w:rPr>
                  <w:fldChar w:fldCharType="end"/>
                </w:r>
              </w:hyperlink>
            </w:p>
            <w:p w14:paraId="21C0EB5A" w14:textId="111F546B" w:rsidR="0062278D" w:rsidRDefault="0062278D">
              <w:pPr>
                <w:pStyle w:val="TOC1"/>
                <w:tabs>
                  <w:tab w:val="right" w:leader="dot" w:pos="10070"/>
                </w:tabs>
                <w:rPr>
                  <w:noProof/>
                </w:rPr>
              </w:pPr>
              <w:hyperlink w:anchor="_Toc507512149" w:history="1">
                <w:r w:rsidRPr="00047D19">
                  <w:rPr>
                    <w:rStyle w:val="Hyperlink"/>
                    <w:noProof/>
                  </w:rPr>
                  <w:t>Exploratory Data Analysis</w:t>
                </w:r>
                <w:r>
                  <w:rPr>
                    <w:noProof/>
                    <w:webHidden/>
                  </w:rPr>
                  <w:tab/>
                </w:r>
                <w:r>
                  <w:rPr>
                    <w:noProof/>
                    <w:webHidden/>
                  </w:rPr>
                  <w:fldChar w:fldCharType="begin"/>
                </w:r>
                <w:r>
                  <w:rPr>
                    <w:noProof/>
                    <w:webHidden/>
                  </w:rPr>
                  <w:instrText xml:space="preserve"> PAGEREF _Toc507512149 \h </w:instrText>
                </w:r>
                <w:r>
                  <w:rPr>
                    <w:noProof/>
                    <w:webHidden/>
                  </w:rPr>
                </w:r>
                <w:r>
                  <w:rPr>
                    <w:noProof/>
                    <w:webHidden/>
                  </w:rPr>
                  <w:fldChar w:fldCharType="separate"/>
                </w:r>
                <w:r w:rsidR="00363AB1">
                  <w:rPr>
                    <w:noProof/>
                    <w:webHidden/>
                  </w:rPr>
                  <w:t>3</w:t>
                </w:r>
                <w:r>
                  <w:rPr>
                    <w:noProof/>
                    <w:webHidden/>
                  </w:rPr>
                  <w:fldChar w:fldCharType="end"/>
                </w:r>
              </w:hyperlink>
            </w:p>
            <w:p w14:paraId="0111994A" w14:textId="7582B9D9" w:rsidR="0062278D" w:rsidRDefault="0062278D">
              <w:pPr>
                <w:pStyle w:val="TOC1"/>
                <w:tabs>
                  <w:tab w:val="right" w:leader="dot" w:pos="10070"/>
                </w:tabs>
                <w:rPr>
                  <w:noProof/>
                </w:rPr>
              </w:pPr>
              <w:hyperlink w:anchor="_Toc507512150" w:history="1">
                <w:r w:rsidRPr="00047D19">
                  <w:rPr>
                    <w:rStyle w:val="Hyperlink"/>
                    <w:noProof/>
                  </w:rPr>
                  <w:t>Statistical Inference</w:t>
                </w:r>
                <w:r>
                  <w:rPr>
                    <w:noProof/>
                    <w:webHidden/>
                  </w:rPr>
                  <w:tab/>
                </w:r>
                <w:r>
                  <w:rPr>
                    <w:noProof/>
                    <w:webHidden/>
                  </w:rPr>
                  <w:fldChar w:fldCharType="begin"/>
                </w:r>
                <w:r>
                  <w:rPr>
                    <w:noProof/>
                    <w:webHidden/>
                  </w:rPr>
                  <w:instrText xml:space="preserve"> PAGEREF _Toc507512150 \h </w:instrText>
                </w:r>
                <w:r>
                  <w:rPr>
                    <w:noProof/>
                    <w:webHidden/>
                  </w:rPr>
                </w:r>
                <w:r>
                  <w:rPr>
                    <w:noProof/>
                    <w:webHidden/>
                  </w:rPr>
                  <w:fldChar w:fldCharType="separate"/>
                </w:r>
                <w:r w:rsidR="00363AB1">
                  <w:rPr>
                    <w:noProof/>
                    <w:webHidden/>
                  </w:rPr>
                  <w:t>6</w:t>
                </w:r>
                <w:r>
                  <w:rPr>
                    <w:noProof/>
                    <w:webHidden/>
                  </w:rPr>
                  <w:fldChar w:fldCharType="end"/>
                </w:r>
              </w:hyperlink>
            </w:p>
            <w:p w14:paraId="7C53D0DD" w14:textId="43D5E143" w:rsidR="0062278D" w:rsidRDefault="0062278D">
              <w:r>
                <w:rPr>
                  <w:b/>
                  <w:bCs/>
                  <w:noProof/>
                </w:rPr>
                <w:fldChar w:fldCharType="end"/>
              </w:r>
            </w:p>
          </w:sdtContent>
        </w:sdt>
        <w:p w14:paraId="76843588" w14:textId="77777777" w:rsidR="00683548" w:rsidRDefault="00683548">
          <w:pPr>
            <w:rPr>
              <w:rFonts w:asciiTheme="majorHAnsi" w:eastAsiaTheme="majorEastAsia" w:hAnsiTheme="majorHAnsi" w:cstheme="majorBidi"/>
              <w:color w:val="F3642C" w:themeColor="text2"/>
              <w:spacing w:val="5"/>
              <w:kern w:val="28"/>
              <w:sz w:val="96"/>
              <w:szCs w:val="56"/>
              <w14:ligatures w14:val="standardContextual"/>
              <w14:cntxtAlts/>
            </w:rPr>
          </w:pPr>
        </w:p>
        <w:p w14:paraId="4C9374E5" w14:textId="77777777" w:rsidR="00683548" w:rsidRDefault="00683548">
          <w:pPr>
            <w:rPr>
              <w:rFonts w:asciiTheme="majorHAnsi" w:eastAsiaTheme="majorEastAsia" w:hAnsiTheme="majorHAnsi" w:cstheme="majorBidi"/>
              <w:color w:val="F3642C" w:themeColor="text2"/>
              <w:spacing w:val="5"/>
              <w:kern w:val="28"/>
              <w:sz w:val="96"/>
              <w:szCs w:val="56"/>
              <w14:ligatures w14:val="standardContextual"/>
              <w14:cntxtAlts/>
            </w:rPr>
          </w:pPr>
        </w:p>
        <w:p w14:paraId="096D5FF1" w14:textId="77777777" w:rsidR="00683548" w:rsidRDefault="00683548">
          <w:pPr>
            <w:rPr>
              <w:rFonts w:asciiTheme="majorHAnsi" w:eastAsiaTheme="majorEastAsia" w:hAnsiTheme="majorHAnsi" w:cstheme="majorBidi"/>
              <w:color w:val="F3642C" w:themeColor="text2"/>
              <w:spacing w:val="5"/>
              <w:kern w:val="28"/>
              <w:sz w:val="96"/>
              <w:szCs w:val="56"/>
              <w14:ligatures w14:val="standardContextual"/>
              <w14:cntxtAlts/>
            </w:rPr>
          </w:pPr>
        </w:p>
        <w:p w14:paraId="303F30AB" w14:textId="77777777" w:rsidR="00683548" w:rsidRDefault="00683548">
          <w:pPr>
            <w:rPr>
              <w:rFonts w:asciiTheme="majorHAnsi" w:eastAsiaTheme="majorEastAsia" w:hAnsiTheme="majorHAnsi" w:cstheme="majorBidi"/>
              <w:color w:val="F3642C" w:themeColor="text2"/>
              <w:spacing w:val="5"/>
              <w:kern w:val="28"/>
              <w:sz w:val="96"/>
              <w:szCs w:val="56"/>
              <w14:ligatures w14:val="standardContextual"/>
              <w14:cntxtAlts/>
            </w:rPr>
          </w:pPr>
        </w:p>
        <w:p w14:paraId="1B00E584" w14:textId="77777777" w:rsidR="00683548" w:rsidRDefault="00683548">
          <w:pPr>
            <w:rPr>
              <w:rFonts w:asciiTheme="majorHAnsi" w:eastAsiaTheme="majorEastAsia" w:hAnsiTheme="majorHAnsi" w:cstheme="majorBidi"/>
              <w:color w:val="F3642C" w:themeColor="text2"/>
              <w:spacing w:val="5"/>
              <w:kern w:val="28"/>
              <w:sz w:val="96"/>
              <w:szCs w:val="56"/>
              <w14:ligatures w14:val="standardContextual"/>
              <w14:cntxtAlts/>
            </w:rPr>
          </w:pPr>
        </w:p>
        <w:p w14:paraId="6996C3FE" w14:textId="3DAFC40C" w:rsidR="00172D10" w:rsidRDefault="00DA7B31">
          <w:pPr>
            <w:rPr>
              <w:rFonts w:asciiTheme="majorHAnsi" w:eastAsiaTheme="majorEastAsia" w:hAnsiTheme="majorHAnsi" w:cstheme="majorBidi"/>
              <w:color w:val="F3642C" w:themeColor="text2"/>
              <w:spacing w:val="5"/>
              <w:kern w:val="28"/>
              <w:sz w:val="96"/>
              <w:szCs w:val="56"/>
              <w14:ligatures w14:val="standardContextual"/>
              <w14:cntxtAlts/>
            </w:rPr>
          </w:pPr>
        </w:p>
      </w:sdtContent>
    </w:sdt>
    <w:tbl>
      <w:tblPr>
        <w:tblStyle w:val="PlainTable4"/>
        <w:tblW w:w="11797" w:type="dxa"/>
        <w:tblInd w:w="-630" w:type="dxa"/>
        <w:tblLayout w:type="fixed"/>
        <w:tblLook w:val="04A0" w:firstRow="1" w:lastRow="0" w:firstColumn="1" w:lastColumn="0" w:noHBand="0" w:noVBand="1"/>
      </w:tblPr>
      <w:tblGrid>
        <w:gridCol w:w="7814"/>
        <w:gridCol w:w="236"/>
        <w:gridCol w:w="3747"/>
      </w:tblGrid>
      <w:tr w:rsidR="00732598" w14:paraId="483788DF" w14:textId="77777777" w:rsidTr="008A25CD">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7815" w:type="dxa"/>
            <w:vMerge w:val="restart"/>
            <w:vAlign w:val="bottom"/>
          </w:tcPr>
          <w:p w14:paraId="57E9E47A" w14:textId="77777777" w:rsidR="00B903A7" w:rsidRPr="00B903A7" w:rsidRDefault="004F53E9" w:rsidP="008A25CD">
            <w:pPr>
              <w:pStyle w:val="Title"/>
              <w:rPr>
                <w:b/>
              </w:rPr>
            </w:pPr>
            <w:r>
              <w:rPr>
                <w:noProof/>
                <w14:ligatures w14:val="none"/>
                <w14:cntxtAlts w14:val="0"/>
              </w:rPr>
              <w:lastRenderedPageBreak/>
              <mc:AlternateContent>
                <mc:Choice Requires="wps">
                  <w:drawing>
                    <wp:inline distT="0" distB="0" distL="0" distR="0" wp14:anchorId="6965C7E5" wp14:editId="00B28D56">
                      <wp:extent cx="4885055" cy="475013"/>
                      <wp:effectExtent l="0" t="0" r="0" b="1270"/>
                      <wp:docPr id="10" name="Text Box 10"/>
                      <wp:cNvGraphicFramePr/>
                      <a:graphic xmlns:a="http://schemas.openxmlformats.org/drawingml/2006/main">
                        <a:graphicData uri="http://schemas.microsoft.com/office/word/2010/wordprocessingShape">
                          <wps:wsp>
                            <wps:cNvSpPr txBox="1"/>
                            <wps:spPr>
                              <a:xfrm>
                                <a:off x="0" y="0"/>
                                <a:ext cx="4885055" cy="4750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AC68CA" w14:textId="1350070F" w:rsidR="00541E0A" w:rsidRPr="00B903A7" w:rsidRDefault="00541E0A" w:rsidP="004F53E9">
                                  <w:pPr>
                                    <w:pStyle w:val="Title"/>
                                  </w:pPr>
                                  <w:r>
                                    <w:t>What’s the Right Price?</w:t>
                                  </w:r>
                                </w:p>
                                <w:p w14:paraId="153D0A97" w14:textId="77777777" w:rsidR="00541E0A" w:rsidRDefault="00541E0A" w:rsidP="004F53E9">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65C7E5" id="Text Box 10" o:spid="_x0000_s1029" type="#_x0000_t202" style="width:384.65pt;height: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" filled="f" stroked="f">
                      <v:textbox>
                        <w:txbxContent>
                          <w:p w14:paraId="74AC68CA" w14:textId="1350070F" w:rsidR="00541E0A" w:rsidRPr="00B903A7" w:rsidRDefault="00541E0A" w:rsidP="004F53E9">
                            <w:pPr>
                              <w:pStyle w:val="Title"/>
                            </w:pPr>
                            <w:r>
                              <w:t>What’s the Right Price?</w:t>
                            </w:r>
                          </w:p>
                          <w:p w14:paraId="153D0A97" w14:textId="77777777" w:rsidR="00541E0A" w:rsidRDefault="00541E0A" w:rsidP="004F53E9">
                            <w:pPr>
                              <w:pStyle w:val="Title"/>
                            </w:pPr>
                          </w:p>
                        </w:txbxContent>
                      </v:textbox>
                      <w10:anchorlock/>
                    </v:shape>
                  </w:pict>
                </mc:Fallback>
              </mc:AlternateContent>
            </w:r>
          </w:p>
        </w:tc>
        <w:tc>
          <w:tcPr>
            <w:tcW w:w="235" w:type="dxa"/>
            <w:vMerge w:val="restart"/>
          </w:tcPr>
          <w:p w14:paraId="42EF0A2A" w14:textId="77777777" w:rsidR="00B903A7" w:rsidRDefault="00B903A7">
            <w:pPr>
              <w:cnfStyle w:val="100000000000" w:firstRow="1" w:lastRow="0" w:firstColumn="0" w:lastColumn="0" w:oddVBand="0" w:evenVBand="0" w:oddHBand="0" w:evenHBand="0" w:firstRowFirstColumn="0" w:firstRowLastColumn="0" w:lastRowFirstColumn="0" w:lastRowLastColumn="0"/>
            </w:pPr>
          </w:p>
        </w:tc>
        <w:tc>
          <w:tcPr>
            <w:tcW w:w="3747" w:type="dxa"/>
            <w:shd w:val="clear" w:color="auto" w:fill="3F1D5A" w:themeFill="accent1"/>
            <w:vAlign w:val="center"/>
          </w:tcPr>
          <w:p w14:paraId="6765D209" w14:textId="77777777" w:rsidR="00B903A7" w:rsidRDefault="00B903A7" w:rsidP="00426F60">
            <w:pPr>
              <w:jc w:val="cente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5CE4DA5B" wp14:editId="5299C527">
                      <wp:extent cx="2101756" cy="846161"/>
                      <wp:effectExtent l="0" t="0" r="0" b="0"/>
                      <wp:docPr id="1" name="Text Box 1"/>
                      <wp:cNvGraphicFramePr/>
                      <a:graphic xmlns:a="http://schemas.openxmlformats.org/drawingml/2006/main">
                        <a:graphicData uri="http://schemas.microsoft.com/office/word/2010/wordprocessingShape">
                          <wps:wsp>
                            <wps:cNvSpPr txBox="1"/>
                            <wps:spPr>
                              <a:xfrm>
                                <a:off x="0" y="0"/>
                                <a:ext cx="2101756" cy="8461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849E4" w14:textId="45E9D026" w:rsidR="00541E0A" w:rsidRDefault="00541E0A" w:rsidP="00B903A7">
                                  <w:pPr>
                                    <w:pStyle w:val="Heading1"/>
                                  </w:pPr>
                                  <w:bookmarkStart w:id="0" w:name="_Toc507512143"/>
                                  <w:r>
                                    <w:t>[</w:t>
                                  </w:r>
                                  <w:r w:rsidR="00C07D6B">
                                    <w:t>Additional Stats</w:t>
                                  </w:r>
                                  <w:r>
                                    <w:t>]</w:t>
                                  </w:r>
                                  <w:bookmarkEnd w:id="0"/>
                                </w:p>
                                <w:p w14:paraId="17F79150" w14:textId="77777777" w:rsidR="00541E0A" w:rsidRPr="005D120C" w:rsidRDefault="00541E0A" w:rsidP="005D120C">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p w14:paraId="0F8E69AE" w14:textId="77777777" w:rsidR="00541E0A" w:rsidRPr="005D120C" w:rsidRDefault="00541E0A" w:rsidP="005D12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E4DA5B" id="Text Box 1" o:spid="_x0000_s1030" type="#_x0000_t202" style="width:165.5pt;height: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" filled="f" stroked="f">
                      <v:textbox>
                        <w:txbxContent>
                          <w:p w14:paraId="6BB849E4" w14:textId="45E9D026" w:rsidR="00541E0A" w:rsidRDefault="00541E0A" w:rsidP="00B903A7">
                            <w:pPr>
                              <w:pStyle w:val="Heading1"/>
                            </w:pPr>
                            <w:bookmarkStart w:id="1" w:name="_Toc507512143"/>
                            <w:r>
                              <w:t>[</w:t>
                            </w:r>
                            <w:r w:rsidR="00C07D6B">
                              <w:t>Additional Stats</w:t>
                            </w:r>
                            <w:r>
                              <w:t>]</w:t>
                            </w:r>
                            <w:bookmarkEnd w:id="1"/>
                          </w:p>
                          <w:p w14:paraId="17F79150" w14:textId="77777777" w:rsidR="00541E0A" w:rsidRPr="005D120C" w:rsidRDefault="00541E0A" w:rsidP="005D120C">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p w14:paraId="0F8E69AE" w14:textId="77777777" w:rsidR="00541E0A" w:rsidRPr="005D120C" w:rsidRDefault="00541E0A" w:rsidP="005D120C"/>
                        </w:txbxContent>
                      </v:textbox>
                      <w10:anchorlock/>
                    </v:shape>
                  </w:pict>
                </mc:Fallback>
              </mc:AlternateContent>
            </w:r>
          </w:p>
        </w:tc>
      </w:tr>
      <w:tr w:rsidR="00732598" w14:paraId="045A603E" w14:textId="77777777" w:rsidTr="008A25C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15" w:type="dxa"/>
            <w:vMerge/>
          </w:tcPr>
          <w:p w14:paraId="158AB88B" w14:textId="77777777" w:rsidR="00B903A7" w:rsidRDefault="00B903A7"/>
        </w:tc>
        <w:tc>
          <w:tcPr>
            <w:tcW w:w="235" w:type="dxa"/>
            <w:vMerge/>
          </w:tcPr>
          <w:p w14:paraId="05D664B2"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val="restart"/>
            <w:shd w:val="clear" w:color="auto" w:fill="3F1D5A" w:themeFill="accent1"/>
            <w:vAlign w:val="center"/>
          </w:tcPr>
          <w:p w14:paraId="0CE1BCFC" w14:textId="77777777" w:rsidR="00B903A7" w:rsidRDefault="00B903A7" w:rsidP="00426F60">
            <w:pPr>
              <w:shd w:val="clear" w:color="auto" w:fill="3F1D5A" w:themeFill="accent1"/>
              <w:jc w:val="center"/>
              <w:cnfStyle w:val="000000100000" w:firstRow="0" w:lastRow="0" w:firstColumn="0" w:lastColumn="0" w:oddVBand="0" w:evenVBand="0" w:oddHBand="1" w:evenHBand="0" w:firstRowFirstColumn="0" w:firstRowLastColumn="0" w:lastRowFirstColumn="0" w:lastRowLastColumn="0"/>
              <w:rPr>
                <w:color w:val="F3642C" w:themeColor="text2"/>
              </w:rPr>
            </w:pPr>
          </w:p>
          <w:p w14:paraId="4B1BCB7D" w14:textId="77777777" w:rsidR="00B903A7" w:rsidRDefault="00426F60" w:rsidP="00426F60">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inline distT="0" distB="0" distL="0" distR="0" wp14:anchorId="702D4447" wp14:editId="13A15334">
                      <wp:extent cx="2101215" cy="6905767"/>
                      <wp:effectExtent l="0" t="0" r="0" b="9525"/>
                      <wp:docPr id="8" name="Text Box 8"/>
                      <wp:cNvGraphicFramePr/>
                      <a:graphic xmlns:a="http://schemas.openxmlformats.org/drawingml/2006/main">
                        <a:graphicData uri="http://schemas.microsoft.com/office/word/2010/wordprocessingShape">
                          <wps:wsp>
                            <wps:cNvSpPr txBox="1"/>
                            <wps:spPr>
                              <a:xfrm>
                                <a:off x="0" y="0"/>
                                <a:ext cx="2101215" cy="69057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11A026" w14:textId="1DA04EFB" w:rsidR="00541E0A" w:rsidRPr="00426F60" w:rsidRDefault="00541E0A" w:rsidP="00C07D6B">
                                  <w:pPr>
                                    <w:pStyle w:val="Heading1"/>
                                  </w:pPr>
                                  <w:bookmarkStart w:id="2" w:name="_Toc507512144"/>
                                  <w:r w:rsidRPr="00426F60">
                                    <w:t>[</w:t>
                                  </w:r>
                                  <w:bookmarkStart w:id="3" w:name="_Toc507512145"/>
                                  <w:bookmarkEnd w:id="2"/>
                                  <w:r w:rsidR="00C07D6B">
                                    <w:t>Place holder text</w:t>
                                  </w:r>
                                  <w:r w:rsidRPr="00426F60">
                                    <w:t>]</w:t>
                                  </w:r>
                                  <w:bookmarkEnd w:id="3"/>
                                </w:p>
                                <w:p w14:paraId="33397C4A" w14:textId="77777777" w:rsidR="00541E0A" w:rsidRDefault="00541E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2D4447" id="Text Box 8" o:spid="_x0000_s1031" type="#_x0000_t202" style="width:165.45pt;height:5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" filled="f" stroked="f">
                      <v:textbox>
                        <w:txbxContent>
                          <w:p w14:paraId="0411A026" w14:textId="1DA04EFB" w:rsidR="00541E0A" w:rsidRPr="00426F60" w:rsidRDefault="00541E0A" w:rsidP="00C07D6B">
                            <w:pPr>
                              <w:pStyle w:val="Heading1"/>
                            </w:pPr>
                            <w:bookmarkStart w:id="4" w:name="_Toc507512144"/>
                            <w:r w:rsidRPr="00426F60">
                              <w:t>[</w:t>
                            </w:r>
                            <w:bookmarkStart w:id="5" w:name="_Toc507512145"/>
                            <w:bookmarkEnd w:id="4"/>
                            <w:r w:rsidR="00C07D6B">
                              <w:t>Place holder text</w:t>
                            </w:r>
                            <w:r w:rsidRPr="00426F60">
                              <w:t>]</w:t>
                            </w:r>
                            <w:bookmarkEnd w:id="5"/>
                          </w:p>
                          <w:p w14:paraId="33397C4A" w14:textId="77777777" w:rsidR="00541E0A" w:rsidRDefault="00541E0A"/>
                        </w:txbxContent>
                      </v:textbox>
                      <w10:anchorlock/>
                    </v:shape>
                  </w:pict>
                </mc:Fallback>
              </mc:AlternateContent>
            </w:r>
          </w:p>
        </w:tc>
      </w:tr>
      <w:tr w:rsidR="00732598" w14:paraId="527F71FD" w14:textId="77777777" w:rsidTr="001C62C8">
        <w:trPr>
          <w:trHeight w:val="478"/>
        </w:trPr>
        <w:tc>
          <w:tcPr>
            <w:cnfStyle w:val="001000000000" w:firstRow="0" w:lastRow="0" w:firstColumn="1" w:lastColumn="0" w:oddVBand="0" w:evenVBand="0" w:oddHBand="0" w:evenHBand="0" w:firstRowFirstColumn="0" w:firstRowLastColumn="0" w:lastRowFirstColumn="0" w:lastRowLastColumn="0"/>
            <w:tcW w:w="7815" w:type="dxa"/>
            <w:vAlign w:val="center"/>
          </w:tcPr>
          <w:p w14:paraId="1A2AD83B" w14:textId="77777777" w:rsidR="00B903A7" w:rsidRPr="00B903A7" w:rsidRDefault="00260E5B" w:rsidP="00260E5B">
            <w:pPr>
              <w:pStyle w:val="Subtitle"/>
              <w:rPr>
                <w:b/>
              </w:rPr>
            </w:pPr>
            <w:r>
              <w:rPr>
                <w:noProof/>
              </w:rPr>
              <mc:AlternateContent>
                <mc:Choice Requires="wps">
                  <w:drawing>
                    <wp:inline distT="0" distB="0" distL="0" distR="0" wp14:anchorId="2F01ABA9" wp14:editId="6E234DF4">
                      <wp:extent cx="4749421" cy="382137"/>
                      <wp:effectExtent l="0" t="0" r="0" b="0"/>
                      <wp:docPr id="11" name="Text Box 11"/>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AB787" w14:textId="114F58F5" w:rsidR="00541E0A" w:rsidRPr="009823B0" w:rsidRDefault="00541E0A" w:rsidP="00B76B9C">
                                  <w:pPr>
                                    <w:pStyle w:val="Subtitle"/>
                                  </w:pPr>
                                  <w:r>
                                    <w:t>A peak at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01ABA9" id="Text Box 11" o:spid="_x0000_s1032"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MU0aJx8AgAAXQUAAA4A&#10;AAAAAAAAAAAAAAAALgIAAGRycy9lMm9Eb2MueG1sUEsBAi0AFAAGAAgAAAAhAM9D7dDaAAAABAEA&#10;AA8AAAAAAAAAAAAAAAAA1gQAAGRycy9kb3ducmV2LnhtbFBLBQYAAAAABAAEAPMAAADdBQAAAAA=&#10;" filled="f" stroked="f">
                      <v:textbox>
                        <w:txbxContent>
                          <w:p w14:paraId="2D1AB787" w14:textId="114F58F5" w:rsidR="00541E0A" w:rsidRPr="009823B0" w:rsidRDefault="00541E0A" w:rsidP="00B76B9C">
                            <w:pPr>
                              <w:pStyle w:val="Subtitle"/>
                            </w:pPr>
                            <w:r>
                              <w:t>A peak at the problem</w:t>
                            </w:r>
                          </w:p>
                        </w:txbxContent>
                      </v:textbox>
                      <w10:anchorlock/>
                    </v:shape>
                  </w:pict>
                </mc:Fallback>
              </mc:AlternateContent>
            </w:r>
          </w:p>
        </w:tc>
        <w:tc>
          <w:tcPr>
            <w:tcW w:w="235" w:type="dxa"/>
            <w:vMerge/>
          </w:tcPr>
          <w:p w14:paraId="78B621A0" w14:textId="77777777" w:rsidR="00B903A7" w:rsidRDefault="00B903A7">
            <w:pPr>
              <w:cnfStyle w:val="000000000000" w:firstRow="0" w:lastRow="0" w:firstColumn="0" w:lastColumn="0" w:oddVBand="0" w:evenVBand="0" w:oddHBand="0" w:evenHBand="0" w:firstRowFirstColumn="0" w:firstRowLastColumn="0" w:lastRowFirstColumn="0" w:lastRowLastColumn="0"/>
            </w:pPr>
          </w:p>
        </w:tc>
        <w:tc>
          <w:tcPr>
            <w:tcW w:w="3747" w:type="dxa"/>
            <w:vMerge/>
            <w:shd w:val="clear" w:color="auto" w:fill="3F1D5A" w:themeFill="accent1"/>
          </w:tcPr>
          <w:p w14:paraId="7E35014A" w14:textId="77777777" w:rsidR="00B903A7" w:rsidRDefault="00B903A7">
            <w:pPr>
              <w:cnfStyle w:val="000000000000" w:firstRow="0" w:lastRow="0" w:firstColumn="0" w:lastColumn="0" w:oddVBand="0" w:evenVBand="0" w:oddHBand="0" w:evenHBand="0" w:firstRowFirstColumn="0" w:firstRowLastColumn="0" w:lastRowFirstColumn="0" w:lastRowLastColumn="0"/>
            </w:pPr>
          </w:p>
        </w:tc>
      </w:tr>
      <w:tr w:rsidR="00732598" w:rsidRPr="004F53E9" w14:paraId="4B8CEF24" w14:textId="77777777" w:rsidTr="008A25CD">
        <w:trPr>
          <w:cnfStyle w:val="000000100000" w:firstRow="0" w:lastRow="0" w:firstColumn="0" w:lastColumn="0" w:oddVBand="0" w:evenVBand="0" w:oddHBand="1" w:evenHBand="0" w:firstRowFirstColumn="0" w:firstRowLastColumn="0" w:lastRowFirstColumn="0" w:lastRowLastColumn="0"/>
          <w:trHeight w:val="10395"/>
        </w:trPr>
        <w:tc>
          <w:tcPr>
            <w:cnfStyle w:val="001000000000" w:firstRow="0" w:lastRow="0" w:firstColumn="1" w:lastColumn="0" w:oddVBand="0" w:evenVBand="0" w:oddHBand="0" w:evenHBand="0" w:firstRowFirstColumn="0" w:firstRowLastColumn="0" w:lastRowFirstColumn="0" w:lastRowLastColumn="0"/>
            <w:tcW w:w="7815" w:type="dxa"/>
            <w:shd w:val="clear" w:color="auto" w:fill="auto"/>
            <w:vAlign w:val="center"/>
          </w:tcPr>
          <w:p w14:paraId="7E44C55B" w14:textId="77777777" w:rsidR="005D120C" w:rsidRDefault="004F53E9" w:rsidP="004F53E9">
            <w:pPr>
              <w:jc w:val="center"/>
              <w:rPr>
                <w:b w:val="0"/>
                <w:bCs w:val="0"/>
              </w:rPr>
            </w:pPr>
            <w:r>
              <w:rPr>
                <w:noProof/>
              </w:rPr>
              <mc:AlternateContent>
                <mc:Choice Requires="wps">
                  <w:drawing>
                    <wp:inline distT="0" distB="0" distL="0" distR="0" wp14:anchorId="5B72887E" wp14:editId="0DDD8C46">
                      <wp:extent cx="4885349" cy="6282047"/>
                      <wp:effectExtent l="0" t="0" r="0" b="0"/>
                      <wp:docPr id="9" name="Text Box 9"/>
                      <wp:cNvGraphicFramePr/>
                      <a:graphic xmlns:a="http://schemas.openxmlformats.org/drawingml/2006/main">
                        <a:graphicData uri="http://schemas.microsoft.com/office/word/2010/wordprocessingShape">
                          <wps:wsp>
                            <wps:cNvSpPr txBox="1"/>
                            <wps:spPr>
                              <a:xfrm>
                                <a:off x="0" y="0"/>
                                <a:ext cx="4885349" cy="62820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852234" w14:textId="77777777" w:rsidR="00541E0A" w:rsidRDefault="00541E0A" w:rsidP="008A25CD">
                                  <w:pPr>
                                    <w:pStyle w:val="Heading2"/>
                                    <w:spacing w:before="0"/>
                                  </w:pPr>
                                </w:p>
                                <w:p w14:paraId="767DDBF6" w14:textId="60921056" w:rsidR="00541E0A" w:rsidRPr="004F53E9" w:rsidRDefault="00541E0A" w:rsidP="008A25CD">
                                  <w:pPr>
                                    <w:pStyle w:val="Heading2"/>
                                    <w:spacing w:before="0"/>
                                  </w:pPr>
                                  <w:bookmarkStart w:id="6" w:name="_Toc507512146"/>
                                  <w:r>
                                    <w:t>Introduction:</w:t>
                                  </w:r>
                                  <w:bookmarkEnd w:id="6"/>
                                </w:p>
                                <w:p w14:paraId="38B6AF95" w14:textId="5BEA504E" w:rsidR="00541E0A" w:rsidRPr="00CB7422" w:rsidRDefault="00541E0A" w:rsidP="00CB7422">
                                  <w:pPr>
                                    <w:spacing w:after="0" w:line="240" w:lineRule="auto"/>
                                    <w:ind w:firstLine="720"/>
                                    <w:rPr>
                                      <w:sz w:val="20"/>
                                    </w:rPr>
                                  </w:pPr>
                                  <w:r w:rsidRPr="00CB7422">
                                    <w:rPr>
                                      <w:sz w:val="20"/>
                                    </w:rPr>
                                    <w:t>According to Zillow (a leading real estate company), median home prices are projected to rise in the U.S. market. Since home prices are predicted to rise, no buyer wants to pay for a home that is worth less than the listed price. Many buyers rely on realtors to find the home with the best value. Unfortunately, sometimes buyers can be left with an overvalued home once the realtor has claimed his or her commission on the sale.</w:t>
                                  </w:r>
                                </w:p>
                                <w:p w14:paraId="4717A244" w14:textId="77777777" w:rsidR="00541E0A" w:rsidRPr="00CB7422" w:rsidRDefault="00541E0A" w:rsidP="008A25CD">
                                  <w:pPr>
                                    <w:spacing w:after="0" w:line="240" w:lineRule="auto"/>
                                    <w:rPr>
                                      <w:sz w:val="20"/>
                                    </w:rPr>
                                  </w:pPr>
                                </w:p>
                                <w:p w14:paraId="537AAEE9" w14:textId="0C721264" w:rsidR="00541E0A" w:rsidRDefault="00541E0A" w:rsidP="008A25CD">
                                  <w:pPr>
                                    <w:pStyle w:val="Heading2"/>
                                    <w:spacing w:before="0"/>
                                  </w:pPr>
                                  <w:bookmarkStart w:id="7" w:name="_Toc507512147"/>
                                  <w:r>
                                    <w:t>The problem and data available:</w:t>
                                  </w:r>
                                  <w:bookmarkEnd w:id="7"/>
                                </w:p>
                                <w:p w14:paraId="1CE5BD90" w14:textId="77777777" w:rsidR="00541E0A" w:rsidRPr="00CB7422" w:rsidRDefault="00541E0A" w:rsidP="00CB7422">
                                  <w:pPr>
                                    <w:spacing w:after="0"/>
                                    <w:ind w:firstLine="720"/>
                                    <w:rPr>
                                      <w:sz w:val="20"/>
                                    </w:rPr>
                                  </w:pPr>
                                  <w:r w:rsidRPr="00CB7422">
                                    <w:rPr>
                                      <w:sz w:val="20"/>
                                    </w:rPr>
                                    <w:t xml:space="preserve">Buyers need a tool to estimate what the actual sales price of a home should be. With an estimation tool, buyers won’t have to rely solely on the word of a realtor or a seller that a home is appropriately priced. Using a data set available from Kaggle, I aim to give buyers a resource to determine what the actual price of a home should be based on its features. </w:t>
                                  </w:r>
                                </w:p>
                                <w:p w14:paraId="48C4E13E" w14:textId="4EDD5A80" w:rsidR="00541E0A" w:rsidRPr="00CB7422" w:rsidRDefault="00541E0A" w:rsidP="00CB7422">
                                  <w:pPr>
                                    <w:spacing w:after="0"/>
                                    <w:ind w:firstLine="720"/>
                                    <w:rPr>
                                      <w:sz w:val="20"/>
                                    </w:rPr>
                                  </w:pPr>
                                  <w:r w:rsidRPr="00CB7422">
                                    <w:rPr>
                                      <w:sz w:val="20"/>
                                    </w:rPr>
                                    <w:t>The data set I plan to use for my analysis contains data on houses in Ames, Iowa. The data set contains 79 distinct feature variables and missing values that will have to be either omitted or filled. I plan to use statistical analysis, python programming, and machine learning algorithms to identify key features that best explain the variation between sale prices.</w:t>
                                  </w:r>
                                </w:p>
                                <w:p w14:paraId="4401D539" w14:textId="5186D821" w:rsidR="00541E0A" w:rsidRDefault="00541E0A" w:rsidP="008A25CD">
                                  <w:pPr>
                                    <w:pStyle w:val="Heading2"/>
                                    <w:spacing w:before="0"/>
                                  </w:pPr>
                                  <w:bookmarkStart w:id="8" w:name="_Toc507512148"/>
                                  <w:r>
                                    <w:t>Deliverables:</w:t>
                                  </w:r>
                                  <w:bookmarkEnd w:id="8"/>
                                </w:p>
                                <w:p w14:paraId="155DD369" w14:textId="181667D5" w:rsidR="00541E0A" w:rsidRPr="00CB7422" w:rsidRDefault="00541E0A" w:rsidP="00CB7422">
                                  <w:pPr>
                                    <w:spacing w:after="0"/>
                                    <w:rPr>
                                      <w:sz w:val="20"/>
                                    </w:rPr>
                                  </w:pPr>
                                  <w:r w:rsidRPr="00CB7422">
                                    <w:rPr>
                                      <w:sz w:val="20"/>
                                    </w:rPr>
                                    <w:t>I plan on delivering a housing price prediction model that will be beneficial to buyers, sellers, and investors. In addition to the model, I plan to provide a report that provides details on my process as well as the features that have the greatest influence on price. Buyers, sellers, and real estate investors will find this model useful when determining what the price of a home should be. Buyers and sellers could use this model as a guide to haggle on the price of a home leading to savings or profit on the home depending on the party. Real estate investors could use the insight from the report to focus on investing in homes with valuable features. In conclusion, my aim for this project is to assist all parties by providing a mathematical formula to determine what the starting price for a home should be based on its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72887E" id="Text Box 9" o:spid="_x0000_s1033" type="#_x0000_t202" style="width:384.65pt;height:49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" filled="f" stroked="f">
                      <v:textbox>
                        <w:txbxContent>
                          <w:p w14:paraId="08852234" w14:textId="77777777" w:rsidR="00541E0A" w:rsidRDefault="00541E0A" w:rsidP="008A25CD">
                            <w:pPr>
                              <w:pStyle w:val="Heading2"/>
                              <w:spacing w:before="0"/>
                            </w:pPr>
                          </w:p>
                          <w:p w14:paraId="767DDBF6" w14:textId="60921056" w:rsidR="00541E0A" w:rsidRPr="004F53E9" w:rsidRDefault="00541E0A" w:rsidP="008A25CD">
                            <w:pPr>
                              <w:pStyle w:val="Heading2"/>
                              <w:spacing w:before="0"/>
                            </w:pPr>
                            <w:bookmarkStart w:id="9" w:name="_Toc507512146"/>
                            <w:r>
                              <w:t>Introduction:</w:t>
                            </w:r>
                            <w:bookmarkEnd w:id="9"/>
                          </w:p>
                          <w:p w14:paraId="38B6AF95" w14:textId="5BEA504E" w:rsidR="00541E0A" w:rsidRPr="00CB7422" w:rsidRDefault="00541E0A" w:rsidP="00CB7422">
                            <w:pPr>
                              <w:spacing w:after="0" w:line="240" w:lineRule="auto"/>
                              <w:ind w:firstLine="720"/>
                              <w:rPr>
                                <w:sz w:val="20"/>
                              </w:rPr>
                            </w:pPr>
                            <w:r w:rsidRPr="00CB7422">
                              <w:rPr>
                                <w:sz w:val="20"/>
                              </w:rPr>
                              <w:t>According to Zillow (a leading real estate company), median home prices are projected to rise in the U.S. market. Since home prices are predicted to rise, no buyer wants to pay for a home that is worth less than the listed price. Many buyers rely on realtors to find the home with the best value. Unfortunately, sometimes buyers can be left with an overvalued home once the realtor has claimed his or her commission on the sale.</w:t>
                            </w:r>
                          </w:p>
                          <w:p w14:paraId="4717A244" w14:textId="77777777" w:rsidR="00541E0A" w:rsidRPr="00CB7422" w:rsidRDefault="00541E0A" w:rsidP="008A25CD">
                            <w:pPr>
                              <w:spacing w:after="0" w:line="240" w:lineRule="auto"/>
                              <w:rPr>
                                <w:sz w:val="20"/>
                              </w:rPr>
                            </w:pPr>
                          </w:p>
                          <w:p w14:paraId="537AAEE9" w14:textId="0C721264" w:rsidR="00541E0A" w:rsidRDefault="00541E0A" w:rsidP="008A25CD">
                            <w:pPr>
                              <w:pStyle w:val="Heading2"/>
                              <w:spacing w:before="0"/>
                            </w:pPr>
                            <w:bookmarkStart w:id="10" w:name="_Toc507512147"/>
                            <w:r>
                              <w:t>The problem and data available:</w:t>
                            </w:r>
                            <w:bookmarkEnd w:id="10"/>
                          </w:p>
                          <w:p w14:paraId="1CE5BD90" w14:textId="77777777" w:rsidR="00541E0A" w:rsidRPr="00CB7422" w:rsidRDefault="00541E0A" w:rsidP="00CB7422">
                            <w:pPr>
                              <w:spacing w:after="0"/>
                              <w:ind w:firstLine="720"/>
                              <w:rPr>
                                <w:sz w:val="20"/>
                              </w:rPr>
                            </w:pPr>
                            <w:r w:rsidRPr="00CB7422">
                              <w:rPr>
                                <w:sz w:val="20"/>
                              </w:rPr>
                              <w:t xml:space="preserve">Buyers need a tool to estimate what the actual sales price of a home should be. With an estimation tool, buyers won’t have to rely solely on the word of a realtor or a seller that a home is appropriately priced. Using a data set available from Kaggle, I aim to give buyers a resource to determine what the actual price of a home should be based on its features. </w:t>
                            </w:r>
                          </w:p>
                          <w:p w14:paraId="48C4E13E" w14:textId="4EDD5A80" w:rsidR="00541E0A" w:rsidRPr="00CB7422" w:rsidRDefault="00541E0A" w:rsidP="00CB7422">
                            <w:pPr>
                              <w:spacing w:after="0"/>
                              <w:ind w:firstLine="720"/>
                              <w:rPr>
                                <w:sz w:val="20"/>
                              </w:rPr>
                            </w:pPr>
                            <w:r w:rsidRPr="00CB7422">
                              <w:rPr>
                                <w:sz w:val="20"/>
                              </w:rPr>
                              <w:t>The data set I plan to use for my analysis contains data on houses in Ames, Iowa. The data set contains 79 distinct feature variables and missing values that will have to be either omitted or filled. I plan to use statistical analysis, python programming, and machine learning algorithms to identify key features that best explain the variation between sale prices.</w:t>
                            </w:r>
                          </w:p>
                          <w:p w14:paraId="4401D539" w14:textId="5186D821" w:rsidR="00541E0A" w:rsidRDefault="00541E0A" w:rsidP="008A25CD">
                            <w:pPr>
                              <w:pStyle w:val="Heading2"/>
                              <w:spacing w:before="0"/>
                            </w:pPr>
                            <w:bookmarkStart w:id="11" w:name="_Toc507512148"/>
                            <w:r>
                              <w:t>Deliverables:</w:t>
                            </w:r>
                            <w:bookmarkEnd w:id="11"/>
                          </w:p>
                          <w:p w14:paraId="155DD369" w14:textId="181667D5" w:rsidR="00541E0A" w:rsidRPr="00CB7422" w:rsidRDefault="00541E0A" w:rsidP="00CB7422">
                            <w:pPr>
                              <w:spacing w:after="0"/>
                              <w:rPr>
                                <w:sz w:val="20"/>
                              </w:rPr>
                            </w:pPr>
                            <w:r w:rsidRPr="00CB7422">
                              <w:rPr>
                                <w:sz w:val="20"/>
                              </w:rPr>
                              <w:t>I plan on delivering a housing price prediction model that will be beneficial to buyers, sellers, and investors. In addition to the model, I plan to provide a report that provides details on my process as well as the features that have the greatest influence on price. Buyers, sellers, and real estate investors will find this model useful when determining what the price of a home should be. Buyers and sellers could use this model as a guide to haggle on the price of a home leading to savings or profit on the home depending on the party. Real estate investors could use the insight from the report to focus on investing in homes with valuable features. In conclusion, my aim for this project is to assist all parties by providing a mathematical formula to determine what the starting price for a home should be based on its features.</w:t>
                            </w:r>
                          </w:p>
                        </w:txbxContent>
                      </v:textbox>
                      <w10:anchorlock/>
                    </v:shape>
                  </w:pict>
                </mc:Fallback>
              </mc:AlternateContent>
            </w:r>
          </w:p>
          <w:p w14:paraId="2F543B15" w14:textId="77777777" w:rsidR="00B903A7" w:rsidRPr="005D120C" w:rsidRDefault="00B903A7" w:rsidP="005D120C"/>
        </w:tc>
        <w:tc>
          <w:tcPr>
            <w:tcW w:w="235" w:type="dxa"/>
            <w:vMerge/>
          </w:tcPr>
          <w:p w14:paraId="4D6B5464"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shd w:val="clear" w:color="auto" w:fill="3F1D5A" w:themeFill="accent1"/>
          </w:tcPr>
          <w:p w14:paraId="29917046"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r>
    </w:tbl>
    <w:p w14:paraId="78BF1D61" w14:textId="27D8C05C" w:rsidR="004F53E9" w:rsidRDefault="004F53E9" w:rsidP="001C62C8">
      <w:pPr>
        <w:rPr>
          <w:sz w:val="24"/>
        </w:rPr>
      </w:pPr>
    </w:p>
    <w:p w14:paraId="171CDC4E" w14:textId="0F532409" w:rsidR="00701D4B" w:rsidRPr="002D15E3" w:rsidRDefault="00701D4B" w:rsidP="00701D4B">
      <w:pPr>
        <w:pStyle w:val="Heading1"/>
        <w:rPr>
          <w:sz w:val="36"/>
        </w:rPr>
      </w:pPr>
      <w:bookmarkStart w:id="12" w:name="_Toc507512149"/>
      <w:r w:rsidRPr="002D15E3">
        <w:rPr>
          <w:sz w:val="36"/>
        </w:rPr>
        <w:lastRenderedPageBreak/>
        <w:t>Exploratory Data Analysis</w:t>
      </w:r>
      <w:bookmarkEnd w:id="12"/>
    </w:p>
    <w:p w14:paraId="2E6F5B28" w14:textId="695D6813" w:rsidR="00701D4B" w:rsidRDefault="00701D4B" w:rsidP="00701D4B"/>
    <w:p w14:paraId="119F6813" w14:textId="381BA777" w:rsidR="00701D4B" w:rsidRDefault="00701D4B" w:rsidP="00701D4B">
      <w:r>
        <w:tab/>
      </w:r>
      <w:r w:rsidRPr="00701D4B">
        <w:t>Our main goal in this project is to build a model to predict sales price. Before we start variable selection, we need to explore our data to gain a greater understanding of how variable</w:t>
      </w:r>
      <w:r w:rsidR="00A3431F">
        <w:t>s</w:t>
      </w:r>
      <w:r w:rsidRPr="00701D4B">
        <w:t xml:space="preserve"> interact with one another. We will start by looking at the target variable ‘Sale Price’. It seems that our data set has a mean sale price of $186,761.78 with a Standard Deviation of $78,913.84.  The plot below shows that the distribution of sales price is skewed to the right. We can</w:t>
      </w:r>
      <w:r w:rsidR="00A3431F">
        <w:t xml:space="preserve"> see</w:t>
      </w:r>
      <w:r w:rsidRPr="00701D4B">
        <w:t xml:space="preserve"> </w:t>
      </w:r>
      <w:r w:rsidR="00CD1217">
        <w:t xml:space="preserve">that </w:t>
      </w:r>
      <w:r w:rsidRPr="00701D4B">
        <w:t xml:space="preserve">most sales prices lie between </w:t>
      </w:r>
      <w:r w:rsidR="00CD1217">
        <w:t>$</w:t>
      </w:r>
      <w:r w:rsidRPr="00701D4B">
        <w:t xml:space="preserve">100,000 and </w:t>
      </w:r>
      <w:r w:rsidR="00CD1217">
        <w:t>$</w:t>
      </w:r>
      <w:r w:rsidRPr="00701D4B">
        <w:t>250,000</w:t>
      </w:r>
      <w:r w:rsidR="00CD1217">
        <w:t xml:space="preserve"> in the data set</w:t>
      </w:r>
      <w:r w:rsidRPr="00701D4B">
        <w:t>.</w:t>
      </w:r>
    </w:p>
    <w:p w14:paraId="68A5871F" w14:textId="52E2009F" w:rsidR="005A73CA" w:rsidRPr="002D15E3" w:rsidRDefault="005A73CA" w:rsidP="002D15E3">
      <w:pPr>
        <w:pStyle w:val="Subtitle"/>
        <w:spacing w:after="0"/>
        <w:jc w:val="center"/>
        <w:rPr>
          <w:i/>
          <w:u w:val="single"/>
        </w:rPr>
      </w:pPr>
      <w:r w:rsidRPr="002D15E3">
        <w:rPr>
          <w:i/>
          <w:u w:val="single"/>
        </w:rPr>
        <w:t>Distribution of Sale</w:t>
      </w:r>
      <w:r w:rsidR="00CD1217">
        <w:rPr>
          <w:i/>
          <w:u w:val="single"/>
        </w:rPr>
        <w:t xml:space="preserve"> Price</w:t>
      </w:r>
    </w:p>
    <w:p w14:paraId="603955C8" w14:textId="14CA3EE7" w:rsidR="005A73CA" w:rsidRDefault="005A73CA" w:rsidP="005A73CA">
      <w:pPr>
        <w:jc w:val="center"/>
        <w:rPr>
          <w:i/>
          <w:iCs/>
        </w:rPr>
      </w:pPr>
      <w:r>
        <w:rPr>
          <w:noProof/>
        </w:rPr>
        <w:drawing>
          <wp:inline distT="0" distB="0" distL="0" distR="0" wp14:anchorId="2EF2B677" wp14:editId="6810B646">
            <wp:extent cx="3787140" cy="227046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9053" b="-6"/>
                    <a:stretch/>
                  </pic:blipFill>
                  <pic:spPr bwMode="auto">
                    <a:xfrm>
                      <a:off x="0" y="0"/>
                      <a:ext cx="3827954" cy="2294936"/>
                    </a:xfrm>
                    <a:prstGeom prst="rect">
                      <a:avLst/>
                    </a:prstGeom>
                    <a:noFill/>
                    <a:ln>
                      <a:noFill/>
                    </a:ln>
                    <a:extLst>
                      <a:ext uri="{53640926-AAD7-44D8-BBD7-CCE9431645EC}">
                        <a14:shadowObscured xmlns:a14="http://schemas.microsoft.com/office/drawing/2010/main"/>
                      </a:ext>
                    </a:extLst>
                  </pic:spPr>
                </pic:pic>
              </a:graphicData>
            </a:graphic>
          </wp:inline>
        </w:drawing>
      </w:r>
    </w:p>
    <w:p w14:paraId="275BB46D" w14:textId="1AA78AF3" w:rsidR="001115F5" w:rsidRDefault="005A73CA" w:rsidP="001115F5">
      <w:r>
        <w:t>The First relationship I wanted to explore in the data set was the relationship between neighborhood and Sale Price. My initial thought is that there should be a strong relationship between neighborhood and Sale Price.</w:t>
      </w:r>
    </w:p>
    <w:p w14:paraId="7C0ADD65" w14:textId="4FC2EF0B" w:rsidR="001115F5" w:rsidRPr="00CD1217" w:rsidRDefault="00363AB1" w:rsidP="002D15E3">
      <w:pPr>
        <w:pStyle w:val="Subtitle"/>
        <w:spacing w:after="0" w:line="240" w:lineRule="auto"/>
        <w:jc w:val="center"/>
        <w:rPr>
          <w:i/>
          <w:u w:val="single"/>
        </w:rPr>
      </w:pPr>
      <w:r>
        <w:rPr>
          <w:noProof/>
        </w:rPr>
        <w:drawing>
          <wp:anchor distT="0" distB="0" distL="114300" distR="114300" simplePos="0" relativeHeight="251670528" behindDoc="0" locked="0" layoutInCell="1" allowOverlap="1" wp14:anchorId="7032F7BC" wp14:editId="05D4D8D5">
            <wp:simplePos x="0" y="0"/>
            <wp:positionH relativeFrom="page">
              <wp:posOffset>5243830</wp:posOffset>
            </wp:positionH>
            <wp:positionV relativeFrom="margin">
              <wp:posOffset>5558790</wp:posOffset>
            </wp:positionV>
            <wp:extent cx="2025650" cy="2065020"/>
            <wp:effectExtent l="19050" t="19050" r="12700" b="1143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5650" cy="2065020"/>
                    </a:xfrm>
                    <a:prstGeom prst="rect">
                      <a:avLst/>
                    </a:prstGeom>
                    <a:noFill/>
                    <a:ln>
                      <a:solidFill>
                        <a:srgbClr val="FFC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209094B" wp14:editId="39E82CE7">
            <wp:simplePos x="0" y="0"/>
            <wp:positionH relativeFrom="margin">
              <wp:posOffset>-228600</wp:posOffset>
            </wp:positionH>
            <wp:positionV relativeFrom="margin">
              <wp:posOffset>5541010</wp:posOffset>
            </wp:positionV>
            <wp:extent cx="4782185" cy="24961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231"/>
                    <a:stretch/>
                  </pic:blipFill>
                  <pic:spPr bwMode="auto">
                    <a:xfrm>
                      <a:off x="0" y="0"/>
                      <a:ext cx="4782185" cy="2496185"/>
                    </a:xfrm>
                    <a:prstGeom prst="rect">
                      <a:avLst/>
                    </a:prstGeom>
                    <a:noFill/>
                    <a:ln>
                      <a:noFill/>
                    </a:ln>
                    <a:extLst>
                      <a:ext uri="{53640926-AAD7-44D8-BBD7-CCE9431645EC}">
                        <a14:shadowObscured xmlns:a14="http://schemas.microsoft.com/office/drawing/2010/main"/>
                      </a:ext>
                    </a:extLst>
                  </pic:spPr>
                </pic:pic>
              </a:graphicData>
            </a:graphic>
          </wp:anchor>
        </w:drawing>
      </w:r>
      <w:r w:rsidR="001115F5" w:rsidRPr="00CD1217">
        <w:rPr>
          <w:i/>
          <w:iCs w:val="0"/>
          <w:u w:val="single"/>
        </w:rPr>
        <w:t>Sale by Neighborhood</w:t>
      </w:r>
    </w:p>
    <w:p w14:paraId="6BCB647B" w14:textId="49AB6809" w:rsidR="001115F5" w:rsidRDefault="001115F5" w:rsidP="00790C81"/>
    <w:p w14:paraId="3BE6D1BC" w14:textId="7717C8D6" w:rsidR="005A73CA" w:rsidRPr="001E2D00" w:rsidRDefault="005A73CA" w:rsidP="005A73CA">
      <w:r>
        <w:lastRenderedPageBreak/>
        <w:t xml:space="preserve"> </w:t>
      </w:r>
      <w:r w:rsidR="00790C81">
        <w:tab/>
      </w:r>
      <w:r>
        <w:t>The ‘Sales Price by Neighborhood’ Plot shows ‘NoRidge’, ‘StoneBr’, and ‘NridgeHt’ are the neighborhoods with the highest average sale</w:t>
      </w:r>
      <w:r w:rsidR="00A3431F">
        <w:t>s</w:t>
      </w:r>
      <w:r>
        <w:t xml:space="preserve"> price.</w:t>
      </w:r>
      <w:r w:rsidR="001E2D00" w:rsidRPr="001E2D00">
        <w:t xml:space="preserve"> It seems that ‘BrDale’, ‘MeadowV’, and ‘IDOTRR’ are neighborhood</w:t>
      </w:r>
      <w:r w:rsidR="00A3431F">
        <w:t>s</w:t>
      </w:r>
      <w:r w:rsidR="001E2D00" w:rsidRPr="001E2D00">
        <w:t xml:space="preserve"> with the lowest average sale</w:t>
      </w:r>
      <w:r w:rsidR="00A3431F">
        <w:t>s</w:t>
      </w:r>
      <w:r w:rsidR="001E2D00" w:rsidRPr="001E2D00">
        <w:t xml:space="preserve"> price.</w:t>
      </w:r>
      <w:r w:rsidR="00CF6BBB">
        <w:t xml:space="preserve"> Upon</w:t>
      </w:r>
      <w:r w:rsidR="001E2D00" w:rsidRPr="001E2D00">
        <w:t xml:space="preserve"> </w:t>
      </w:r>
      <w:r w:rsidR="00CF6BBB">
        <w:t>f</w:t>
      </w:r>
      <w:r w:rsidR="001E2D00" w:rsidRPr="001E2D00">
        <w:t xml:space="preserve">urther investigation of homes in </w:t>
      </w:r>
      <w:r w:rsidR="00CF6BBB">
        <w:t>these</w:t>
      </w:r>
      <w:r w:rsidR="001E2D00" w:rsidRPr="001E2D00">
        <w:t xml:space="preserve"> neighborhood</w:t>
      </w:r>
      <w:r w:rsidR="00CF6BBB">
        <w:t>s</w:t>
      </w:r>
      <w:r w:rsidR="001E2D00" w:rsidRPr="001E2D00">
        <w:t xml:space="preserve">, </w:t>
      </w:r>
      <w:r w:rsidR="00A3431F" w:rsidRPr="001E2D00">
        <w:t>it</w:t>
      </w:r>
      <w:r w:rsidR="001E2D00" w:rsidRPr="001E2D00">
        <w:t xml:space="preserve"> seems like these homes have lower than average ‘GrLivArea’ </w:t>
      </w:r>
      <w:r w:rsidR="00CD1217" w:rsidRPr="00CD1217">
        <w:t>(Above ground living area in square feet)</w:t>
      </w:r>
      <w:r w:rsidR="001E2D00" w:rsidRPr="001E2D00">
        <w:t xml:space="preserve"> which could have contributed to the lower sale price of homes in this neighborhood. Looking at the Plot of GrLivArea and Sale Price, the plot reveals a high correlation between these 2 variables. The strong positive relationship leads me to believe that GrLivArea may play a crucial role in prediction model.</w:t>
      </w:r>
    </w:p>
    <w:p w14:paraId="6B1292DB" w14:textId="29267721" w:rsidR="001E2D00" w:rsidRDefault="001E2D00" w:rsidP="001E2D00">
      <w:pPr>
        <w:pStyle w:val="Subtitle"/>
        <w:jc w:val="center"/>
        <w:rPr>
          <w:i/>
          <w:u w:val="single"/>
        </w:rPr>
      </w:pPr>
      <w:r>
        <w:rPr>
          <w:i/>
          <w:u w:val="single"/>
        </w:rPr>
        <w:t>Sale Price vs GrLivArea</w:t>
      </w:r>
    </w:p>
    <w:p w14:paraId="2F55D818" w14:textId="0F6C83C3" w:rsidR="001E2D00" w:rsidRDefault="001E2D00" w:rsidP="001A2675">
      <w:pPr>
        <w:pStyle w:val="Subtitle"/>
        <w:spacing w:after="0"/>
        <w:jc w:val="center"/>
        <w:rPr>
          <w:i/>
          <w:u w:val="single"/>
        </w:rPr>
      </w:pPr>
      <w:r>
        <w:rPr>
          <w:noProof/>
        </w:rPr>
        <w:drawing>
          <wp:inline distT="0" distB="0" distL="0" distR="0" wp14:anchorId="7296F9DB" wp14:editId="24FC2E30">
            <wp:extent cx="5242560" cy="2574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8051" cy="2577677"/>
                    </a:xfrm>
                    <a:prstGeom prst="rect">
                      <a:avLst/>
                    </a:prstGeom>
                    <a:noFill/>
                    <a:ln>
                      <a:noFill/>
                    </a:ln>
                  </pic:spPr>
                </pic:pic>
              </a:graphicData>
            </a:graphic>
          </wp:inline>
        </w:drawing>
      </w:r>
      <w:r>
        <w:rPr>
          <w:i/>
          <w:u w:val="single"/>
        </w:rPr>
        <w:t xml:space="preserve"> </w:t>
      </w:r>
    </w:p>
    <w:p w14:paraId="30A0FF3B" w14:textId="57CF8E49" w:rsidR="001E2D00" w:rsidRDefault="006D4C73" w:rsidP="006D4C73">
      <w:pPr>
        <w:spacing w:after="120"/>
        <w:ind w:firstLine="720"/>
      </w:pPr>
      <w:r>
        <w:t xml:space="preserve">Moving on, I wanted to see if MS Zoning codes played a part in Sale Price. The chart below displays the MS Zoning codes present in the data set. The plot shows that most of our observations are homes </w:t>
      </w:r>
      <w:r w:rsidR="001A2675">
        <w:t xml:space="preserve">that are in </w:t>
      </w:r>
      <w:r>
        <w:t>Residential Low-Density</w:t>
      </w:r>
      <w:r w:rsidR="001A2675">
        <w:t xml:space="preserve"> Areas</w:t>
      </w:r>
      <w:r>
        <w:t>. Homes with the MS Zoning code of ‘RL’ have an average sale price just under 200k and have the greatest variance of all MS Zoning codes. Floating Village homes are priced higher on average than any other code.</w:t>
      </w:r>
    </w:p>
    <w:p w14:paraId="379D5B7F" w14:textId="5B263F10" w:rsidR="006D4C73" w:rsidRDefault="006D4C73" w:rsidP="006D4C73">
      <w:pPr>
        <w:pStyle w:val="Subtitle"/>
        <w:spacing w:after="120"/>
        <w:jc w:val="center"/>
        <w:rPr>
          <w:i/>
          <w:u w:val="single"/>
        </w:rPr>
      </w:pPr>
      <w:r w:rsidRPr="006D4C73">
        <w:rPr>
          <w:i/>
          <w:u w:val="single"/>
        </w:rPr>
        <w:t xml:space="preserve">Sale Price vs </w:t>
      </w:r>
      <w:r>
        <w:rPr>
          <w:i/>
          <w:u w:val="single"/>
        </w:rPr>
        <w:t>MS Zoning code</w:t>
      </w:r>
    </w:p>
    <w:p w14:paraId="42735B26" w14:textId="67617AD5" w:rsidR="006D4C73" w:rsidRPr="006D4C73" w:rsidRDefault="001A2675" w:rsidP="001A2675">
      <w:r>
        <w:rPr>
          <w:noProof/>
        </w:rPr>
        <w:drawing>
          <wp:anchor distT="0" distB="0" distL="114300" distR="114300" simplePos="0" relativeHeight="251669504" behindDoc="0" locked="0" layoutInCell="1" allowOverlap="1" wp14:anchorId="6F08F11A" wp14:editId="40C1EEC7">
            <wp:simplePos x="0" y="0"/>
            <wp:positionH relativeFrom="margin">
              <wp:posOffset>5036820</wp:posOffset>
            </wp:positionH>
            <wp:positionV relativeFrom="margin">
              <wp:posOffset>6256020</wp:posOffset>
            </wp:positionV>
            <wp:extent cx="1623060" cy="1251585"/>
            <wp:effectExtent l="19050" t="19050" r="15240" b="2476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8-02-27 17.13.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3060" cy="1251585"/>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sidR="006D4C73">
        <w:rPr>
          <w:noProof/>
        </w:rPr>
        <w:drawing>
          <wp:inline distT="0" distB="0" distL="0" distR="0" wp14:anchorId="5FD93BA5" wp14:editId="3C4D3A5C">
            <wp:extent cx="4831080" cy="185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r="-2272" b="44029"/>
                    <a:stretch/>
                  </pic:blipFill>
                  <pic:spPr bwMode="auto">
                    <a:xfrm>
                      <a:off x="0" y="0"/>
                      <a:ext cx="5114176" cy="1960102"/>
                    </a:xfrm>
                    <a:prstGeom prst="rect">
                      <a:avLst/>
                    </a:prstGeom>
                    <a:noFill/>
                    <a:ln>
                      <a:noFill/>
                    </a:ln>
                    <a:extLst>
                      <a:ext uri="{53640926-AAD7-44D8-BBD7-CCE9431645EC}">
                        <a14:shadowObscured xmlns:a14="http://schemas.microsoft.com/office/drawing/2010/main"/>
                      </a:ext>
                    </a:extLst>
                  </pic:spPr>
                </pic:pic>
              </a:graphicData>
            </a:graphic>
          </wp:inline>
        </w:drawing>
      </w:r>
    </w:p>
    <w:p w14:paraId="558741AE" w14:textId="18D3553B" w:rsidR="006D4C73" w:rsidRDefault="006D4C73" w:rsidP="006D4C73">
      <w:pPr>
        <w:ind w:firstLine="720"/>
      </w:pPr>
      <w:r w:rsidRPr="006D4C73">
        <w:lastRenderedPageBreak/>
        <w:t>The chart below displays the sales price by dwelling code. The plot displays multiple outlier for each subclass. Notice that the code 60, which represents 2 story homes 1946 &amp; newer, has the highest average Sale Price among all other dwelling code. The chart shows almost all dwelling codes have extreme outliers. Split Foyer homes (85) have the lowest variance in price when compared to other subclass types.</w:t>
      </w:r>
    </w:p>
    <w:p w14:paraId="0D6FBC99" w14:textId="28B02C6D" w:rsidR="0017581F" w:rsidRPr="0017581F" w:rsidRDefault="0017581F" w:rsidP="0017581F">
      <w:pPr>
        <w:pStyle w:val="Subtitle"/>
        <w:jc w:val="center"/>
        <w:rPr>
          <w:i/>
          <w:u w:val="single"/>
        </w:rPr>
      </w:pPr>
      <w:r>
        <w:rPr>
          <w:i/>
          <w:u w:val="single"/>
        </w:rPr>
        <w:t>Sale Price by MS SubClass codes</w:t>
      </w:r>
    </w:p>
    <w:p w14:paraId="612EF240" w14:textId="3F8F122C" w:rsidR="006D4C73" w:rsidRDefault="0017581F" w:rsidP="00790C81">
      <w:pPr>
        <w:jc w:val="center"/>
      </w:pPr>
      <w:r>
        <w:rPr>
          <w:noProof/>
        </w:rPr>
        <w:drawing>
          <wp:inline distT="0" distB="0" distL="0" distR="0" wp14:anchorId="3A76A5E6" wp14:editId="3D1D8D0F">
            <wp:extent cx="5359569" cy="2570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861"/>
                    <a:stretch/>
                  </pic:blipFill>
                  <pic:spPr bwMode="auto">
                    <a:xfrm>
                      <a:off x="0" y="0"/>
                      <a:ext cx="5532057" cy="2653206"/>
                    </a:xfrm>
                    <a:prstGeom prst="rect">
                      <a:avLst/>
                    </a:prstGeom>
                    <a:noFill/>
                    <a:ln>
                      <a:noFill/>
                    </a:ln>
                    <a:extLst>
                      <a:ext uri="{53640926-AAD7-44D8-BBD7-CCE9431645EC}">
                        <a14:shadowObscured xmlns:a14="http://schemas.microsoft.com/office/drawing/2010/main"/>
                      </a:ext>
                    </a:extLst>
                  </pic:spPr>
                </pic:pic>
              </a:graphicData>
            </a:graphic>
          </wp:inline>
        </w:drawing>
      </w:r>
      <w:bookmarkStart w:id="13" w:name="_GoBack"/>
      <w:r w:rsidR="00790C81">
        <w:rPr>
          <w:noProof/>
        </w:rPr>
        <w:drawing>
          <wp:inline distT="0" distB="0" distL="0" distR="0" wp14:anchorId="75E3396D" wp14:editId="18929A3E">
            <wp:extent cx="3099816" cy="1722120"/>
            <wp:effectExtent l="19050" t="19050" r="24765"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412" cy="1728007"/>
                    </a:xfrm>
                    <a:prstGeom prst="rect">
                      <a:avLst/>
                    </a:prstGeom>
                    <a:noFill/>
                    <a:ln>
                      <a:solidFill>
                        <a:srgbClr val="FFC000"/>
                      </a:solidFill>
                    </a:ln>
                  </pic:spPr>
                </pic:pic>
              </a:graphicData>
            </a:graphic>
          </wp:inline>
        </w:drawing>
      </w:r>
    </w:p>
    <w:bookmarkEnd w:id="13"/>
    <w:p w14:paraId="106F31CF" w14:textId="5CC8CA23" w:rsidR="0017581F" w:rsidRDefault="0017581F">
      <w:r>
        <w:br w:type="page"/>
      </w:r>
    </w:p>
    <w:p w14:paraId="33348A88" w14:textId="7F0A5693" w:rsidR="0017581F" w:rsidRPr="002D15E3" w:rsidRDefault="0017581F" w:rsidP="0017581F">
      <w:pPr>
        <w:pStyle w:val="Heading1"/>
        <w:rPr>
          <w:sz w:val="36"/>
        </w:rPr>
      </w:pPr>
      <w:bookmarkStart w:id="14" w:name="_Toc507512150"/>
      <w:r w:rsidRPr="002D15E3">
        <w:rPr>
          <w:sz w:val="36"/>
        </w:rPr>
        <w:lastRenderedPageBreak/>
        <w:t>Statistical Inference</w:t>
      </w:r>
      <w:bookmarkEnd w:id="14"/>
      <w:r w:rsidRPr="002D15E3">
        <w:rPr>
          <w:sz w:val="36"/>
        </w:rPr>
        <w:t xml:space="preserve"> </w:t>
      </w:r>
    </w:p>
    <w:p w14:paraId="3457D690" w14:textId="77777777" w:rsidR="0017581F" w:rsidRPr="0017581F" w:rsidRDefault="0017581F" w:rsidP="0017581F"/>
    <w:p w14:paraId="668891B7" w14:textId="7FFF77C3" w:rsidR="0017581F" w:rsidRDefault="0017581F" w:rsidP="0017581F">
      <w:pPr>
        <w:ind w:firstLine="720"/>
      </w:pPr>
      <w:r w:rsidRPr="0017581F">
        <w:t>Our data set contains over 70 different predictor variables that can be used to predict sales price. Before the model is trained, we need to verify that all these variables have a statistically significant relationship with Sale Price.   We start by looking at the continuous variables in the data set and looking at their relationship with sales price. I wrote a function that went through each continuous variable in the data set and calculates the correlation between that variable and ‘Sale Price’.</w:t>
      </w:r>
    </w:p>
    <w:p w14:paraId="06A27146" w14:textId="55CEB606" w:rsidR="0017581F" w:rsidRDefault="0017581F" w:rsidP="0017581F">
      <w:pPr>
        <w:jc w:val="center"/>
      </w:pPr>
      <w:r>
        <w:rPr>
          <w:noProof/>
        </w:rPr>
        <w:drawing>
          <wp:inline distT="0" distB="0" distL="0" distR="0" wp14:anchorId="7282A686" wp14:editId="7E28F0D7">
            <wp:extent cx="6400800" cy="1679025"/>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679025"/>
                    </a:xfrm>
                    <a:prstGeom prst="rect">
                      <a:avLst/>
                    </a:prstGeom>
                    <a:noFill/>
                    <a:ln>
                      <a:solidFill>
                        <a:srgbClr val="FFC000"/>
                      </a:solidFill>
                    </a:ln>
                  </pic:spPr>
                </pic:pic>
              </a:graphicData>
            </a:graphic>
          </wp:inline>
        </w:drawing>
      </w:r>
    </w:p>
    <w:p w14:paraId="7629E296" w14:textId="7E96680E" w:rsidR="0017581F" w:rsidRDefault="0017581F" w:rsidP="0017581F">
      <w:pPr>
        <w:jc w:val="center"/>
      </w:pPr>
      <w:r>
        <w:rPr>
          <w:noProof/>
        </w:rPr>
        <w:drawing>
          <wp:inline distT="0" distB="0" distL="0" distR="0" wp14:anchorId="16EBAB9A" wp14:editId="363FF93E">
            <wp:extent cx="5423137" cy="2592199"/>
            <wp:effectExtent l="19050" t="19050" r="2540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6772" cy="2598716"/>
                    </a:xfrm>
                    <a:prstGeom prst="rect">
                      <a:avLst/>
                    </a:prstGeom>
                    <a:noFill/>
                    <a:ln>
                      <a:solidFill>
                        <a:srgbClr val="FFC000"/>
                      </a:solidFill>
                    </a:ln>
                  </pic:spPr>
                </pic:pic>
              </a:graphicData>
            </a:graphic>
          </wp:inline>
        </w:drawing>
      </w:r>
    </w:p>
    <w:p w14:paraId="6B22E81B" w14:textId="5A4DB1A4" w:rsidR="004E6468" w:rsidRDefault="004E6468" w:rsidP="004E6468">
      <w:pPr>
        <w:ind w:firstLine="720"/>
      </w:pPr>
      <w:r w:rsidRPr="004E6468">
        <w:t>Overall Quality, GrLivArea, and GarageCars have the strongest correlation with Sale Price. Before we include these variable</w:t>
      </w:r>
      <w:r w:rsidR="00541E0A">
        <w:t>s</w:t>
      </w:r>
      <w:r w:rsidRPr="004E6468">
        <w:t xml:space="preserve"> in our model, we need to verify the validity of this relationship with a correlation test. The correlation test will verify that the relationship between Sale Price and a numerical variable isn’t by chance. The null and alternative hypothesis is as follows:</w:t>
      </w:r>
    </w:p>
    <w:p w14:paraId="6843E488" w14:textId="7662CB28" w:rsidR="004E6468" w:rsidRDefault="004E6468" w:rsidP="004E6468">
      <w:pPr>
        <w:spacing w:after="0" w:line="480" w:lineRule="auto"/>
        <w:jc w:val="center"/>
      </w:pPr>
      <w:r>
        <w:t>H</w:t>
      </w:r>
      <w:r w:rsidRPr="004E6468">
        <w:rPr>
          <w:vertAlign w:val="subscript"/>
        </w:rPr>
        <w:t>0</w:t>
      </w:r>
      <w:r>
        <w:t>: The</w:t>
      </w:r>
      <w:r w:rsidR="00541E0A">
        <w:t>re</w:t>
      </w:r>
      <w:r>
        <w:t xml:space="preserve"> is no correlation between Sale Price and tested numerical variable</w:t>
      </w:r>
    </w:p>
    <w:p w14:paraId="0FA33370" w14:textId="685094A1" w:rsidR="004E6468" w:rsidRDefault="004E6468" w:rsidP="004E6468">
      <w:pPr>
        <w:spacing w:after="0" w:line="480" w:lineRule="auto"/>
        <w:jc w:val="center"/>
      </w:pPr>
      <w:r>
        <w:t>H</w:t>
      </w:r>
      <w:r w:rsidRPr="004E6468">
        <w:rPr>
          <w:vertAlign w:val="subscript"/>
        </w:rPr>
        <w:t>A</w:t>
      </w:r>
      <w:r>
        <w:t>: There is a correlation between Sale Price and tested numerical variable</w:t>
      </w:r>
    </w:p>
    <w:p w14:paraId="1651EBB4" w14:textId="4FA2270E" w:rsidR="004E6468" w:rsidRDefault="002D15E3" w:rsidP="004E6468">
      <w:r w:rsidRPr="002D15E3">
        <w:lastRenderedPageBreak/>
        <w:t>I used the following code to write a function that finds numerical features that have a correlation with Sale Price Higher than .50.  Then I used a self-defined correlation function to iterate through the column names and test each one then list the resulting p value.</w:t>
      </w:r>
    </w:p>
    <w:p w14:paraId="599F6098" w14:textId="7D819060" w:rsidR="002D15E3" w:rsidRDefault="002D15E3" w:rsidP="002D15E3">
      <w:pPr>
        <w:jc w:val="center"/>
      </w:pPr>
      <w:r>
        <w:rPr>
          <w:noProof/>
        </w:rPr>
        <w:drawing>
          <wp:inline distT="0" distB="0" distL="0" distR="0" wp14:anchorId="1B8568F8" wp14:editId="7944D146">
            <wp:extent cx="4518660" cy="2526996"/>
            <wp:effectExtent l="19050" t="19050" r="1524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7348" cy="2531855"/>
                    </a:xfrm>
                    <a:prstGeom prst="rect">
                      <a:avLst/>
                    </a:prstGeom>
                    <a:noFill/>
                    <a:ln>
                      <a:solidFill>
                        <a:srgbClr val="FFC000"/>
                      </a:solidFill>
                    </a:ln>
                  </pic:spPr>
                </pic:pic>
              </a:graphicData>
            </a:graphic>
          </wp:inline>
        </w:drawing>
      </w:r>
      <w:r>
        <w:rPr>
          <w:noProof/>
        </w:rPr>
        <w:drawing>
          <wp:inline distT="0" distB="0" distL="0" distR="0" wp14:anchorId="64A3BA99" wp14:editId="67780A2D">
            <wp:extent cx="1068504" cy="2529840"/>
            <wp:effectExtent l="19050" t="19050" r="1778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1474" cy="2560549"/>
                    </a:xfrm>
                    <a:prstGeom prst="rect">
                      <a:avLst/>
                    </a:prstGeom>
                    <a:noFill/>
                    <a:ln>
                      <a:solidFill>
                        <a:srgbClr val="FFC000"/>
                      </a:solidFill>
                    </a:ln>
                  </pic:spPr>
                </pic:pic>
              </a:graphicData>
            </a:graphic>
          </wp:inline>
        </w:drawing>
      </w:r>
    </w:p>
    <w:p w14:paraId="6D17FECE" w14:textId="1A4CE08C" w:rsidR="002D15E3" w:rsidRDefault="002D15E3" w:rsidP="001A2675">
      <w:pPr>
        <w:ind w:firstLine="720"/>
      </w:pPr>
      <w:r>
        <w:t xml:space="preserve">The results from our hypothesis testing shows that the above variables’ correlation with sales price </w:t>
      </w:r>
      <w:r w:rsidR="00541E0A">
        <w:t xml:space="preserve">are </w:t>
      </w:r>
      <w:r>
        <w:t xml:space="preserve">true and not by chance. We can be confident that these feature variables will play a crucial part in our model’s ability to predict </w:t>
      </w:r>
      <w:r w:rsidR="00CF6BBB">
        <w:t>S</w:t>
      </w:r>
      <w:r>
        <w:t>ale Price</w:t>
      </w:r>
      <w:r w:rsidR="00790C81">
        <w:t>. These variables will be included in our initial model.</w:t>
      </w:r>
    </w:p>
    <w:p w14:paraId="6E8CBC11" w14:textId="6CEB3F67" w:rsidR="002D15E3" w:rsidRDefault="002D15E3" w:rsidP="001A2675">
      <w:pPr>
        <w:ind w:firstLine="720"/>
      </w:pPr>
      <w:r>
        <w:t xml:space="preserve">Moving on to the categorical variables, we will need to test the relationship with Sale Price as well. We can test this relationship using a chi-squared test of independence. </w:t>
      </w:r>
      <w:r w:rsidR="00CF6BBB">
        <w:t>T</w:t>
      </w:r>
      <w:r>
        <w:t xml:space="preserve">o use this </w:t>
      </w:r>
      <w:r w:rsidR="00790C81">
        <w:t>test,</w:t>
      </w:r>
      <w:r>
        <w:t xml:space="preserve"> we need to categorize our sale price. Using the code below, I split Sale Price into 2 distinct groups. The Null and Alternate hypothesis for our testing is as follows:</w:t>
      </w:r>
    </w:p>
    <w:p w14:paraId="2CB2444B" w14:textId="77777777" w:rsidR="002D15E3" w:rsidRPr="002D15E3" w:rsidRDefault="002D15E3" w:rsidP="002D15E3">
      <w:pPr>
        <w:jc w:val="center"/>
        <w:rPr>
          <w:sz w:val="20"/>
        </w:rPr>
      </w:pPr>
      <w:r w:rsidRPr="002D15E3">
        <w:rPr>
          <w:sz w:val="20"/>
        </w:rPr>
        <w:t>H</w:t>
      </w:r>
      <w:r w:rsidRPr="002D15E3">
        <w:rPr>
          <w:sz w:val="20"/>
          <w:vertAlign w:val="subscript"/>
        </w:rPr>
        <w:t>0</w:t>
      </w:r>
      <w:r w:rsidRPr="002D15E3">
        <w:rPr>
          <w:sz w:val="20"/>
        </w:rPr>
        <w:t>: In the population, the tested categorical variables and categorized sale price are independent.</w:t>
      </w:r>
    </w:p>
    <w:p w14:paraId="40CEEB99" w14:textId="0ECE2A2B" w:rsidR="002D15E3" w:rsidRDefault="002D15E3" w:rsidP="002D15E3">
      <w:pPr>
        <w:jc w:val="center"/>
        <w:rPr>
          <w:sz w:val="20"/>
        </w:rPr>
      </w:pPr>
      <w:r w:rsidRPr="002D15E3">
        <w:rPr>
          <w:sz w:val="20"/>
        </w:rPr>
        <w:t>H</w:t>
      </w:r>
      <w:r w:rsidRPr="002D15E3">
        <w:rPr>
          <w:sz w:val="20"/>
          <w:vertAlign w:val="subscript"/>
        </w:rPr>
        <w:t>A</w:t>
      </w:r>
      <w:r w:rsidRPr="002D15E3">
        <w:rPr>
          <w:sz w:val="20"/>
        </w:rPr>
        <w:t>: In the population, the tested categorical variables and categorized sale price are dependent.</w:t>
      </w:r>
    </w:p>
    <w:p w14:paraId="47913960" w14:textId="60E98180" w:rsidR="002D15E3" w:rsidRDefault="002D15E3" w:rsidP="002D15E3">
      <w:pPr>
        <w:spacing w:line="480" w:lineRule="auto"/>
        <w:jc w:val="center"/>
      </w:pPr>
      <w:r>
        <w:rPr>
          <w:noProof/>
        </w:rPr>
        <w:drawing>
          <wp:inline distT="0" distB="0" distL="0" distR="0" wp14:anchorId="2482901D" wp14:editId="7D7242D4">
            <wp:extent cx="4434840" cy="1583534"/>
            <wp:effectExtent l="19050" t="19050" r="2286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4840" cy="1583534"/>
                    </a:xfrm>
                    <a:prstGeom prst="rect">
                      <a:avLst/>
                    </a:prstGeom>
                    <a:noFill/>
                    <a:ln>
                      <a:solidFill>
                        <a:srgbClr val="FFC000"/>
                      </a:solidFill>
                    </a:ln>
                  </pic:spPr>
                </pic:pic>
              </a:graphicData>
            </a:graphic>
          </wp:inline>
        </w:drawing>
      </w:r>
    </w:p>
    <w:p w14:paraId="48381C4C" w14:textId="0C1E7CDC" w:rsidR="002D15E3" w:rsidRDefault="002D15E3" w:rsidP="002D15E3">
      <w:r>
        <w:t xml:space="preserve">Next, I conducted </w:t>
      </w:r>
      <w:r w:rsidR="00790C81">
        <w:t xml:space="preserve">the </w:t>
      </w:r>
      <w:r>
        <w:t>chi squared test of independence on each variable using the code below and append the results to a data frame that can be seen on the next page.</w:t>
      </w:r>
    </w:p>
    <w:p w14:paraId="16345FAF" w14:textId="2AF4CA9C" w:rsidR="002D15E3" w:rsidRDefault="002D15E3" w:rsidP="002D15E3">
      <w:pPr>
        <w:jc w:val="center"/>
        <w:rPr>
          <w:sz w:val="20"/>
        </w:rPr>
      </w:pPr>
      <w:r>
        <w:rPr>
          <w:noProof/>
        </w:rPr>
        <w:lastRenderedPageBreak/>
        <w:drawing>
          <wp:inline distT="0" distB="0" distL="0" distR="0" wp14:anchorId="6DD58CD6" wp14:editId="7954FCA5">
            <wp:extent cx="2800257" cy="3764280"/>
            <wp:effectExtent l="19050" t="19050" r="1968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0257" cy="3764280"/>
                    </a:xfrm>
                    <a:prstGeom prst="rect">
                      <a:avLst/>
                    </a:prstGeom>
                    <a:noFill/>
                    <a:ln>
                      <a:solidFill>
                        <a:srgbClr val="FFC000"/>
                      </a:solidFill>
                    </a:ln>
                  </pic:spPr>
                </pic:pic>
              </a:graphicData>
            </a:graphic>
          </wp:inline>
        </w:drawing>
      </w:r>
    </w:p>
    <w:p w14:paraId="0C0D7C38" w14:textId="23FCC84C" w:rsidR="00F97194" w:rsidRPr="002D15E3" w:rsidRDefault="00F97194" w:rsidP="00F97194">
      <w:pPr>
        <w:ind w:firstLine="720"/>
        <w:rPr>
          <w:sz w:val="20"/>
        </w:rPr>
      </w:pPr>
      <w:r w:rsidRPr="00F97194">
        <w:rPr>
          <w:sz w:val="20"/>
        </w:rPr>
        <w:t xml:space="preserve">In conclusion, </w:t>
      </w:r>
      <w:r>
        <w:rPr>
          <w:sz w:val="20"/>
        </w:rPr>
        <w:t>we have identified the variable</w:t>
      </w:r>
      <w:r w:rsidR="00790C81">
        <w:rPr>
          <w:sz w:val="20"/>
        </w:rPr>
        <w:t>s</w:t>
      </w:r>
      <w:r>
        <w:rPr>
          <w:sz w:val="20"/>
        </w:rPr>
        <w:t xml:space="preserve"> that have a statistically </w:t>
      </w:r>
      <w:r w:rsidR="00A15DC2">
        <w:rPr>
          <w:sz w:val="20"/>
        </w:rPr>
        <w:t>significant</w:t>
      </w:r>
      <w:r>
        <w:rPr>
          <w:sz w:val="20"/>
        </w:rPr>
        <w:t xml:space="preserve"> relationship with Sale Price. From our analysis, </w:t>
      </w:r>
      <w:r w:rsidR="00A15DC2">
        <w:rPr>
          <w:sz w:val="20"/>
        </w:rPr>
        <w:t>the</w:t>
      </w:r>
      <w:r>
        <w:rPr>
          <w:sz w:val="20"/>
        </w:rPr>
        <w:t xml:space="preserve"> variables such as </w:t>
      </w:r>
      <w:r w:rsidR="00790C81">
        <w:rPr>
          <w:sz w:val="20"/>
        </w:rPr>
        <w:t>‘</w:t>
      </w:r>
      <w:r>
        <w:rPr>
          <w:sz w:val="20"/>
        </w:rPr>
        <w:t>GrLivArea</w:t>
      </w:r>
      <w:r w:rsidR="00790C81">
        <w:rPr>
          <w:sz w:val="20"/>
        </w:rPr>
        <w:t>’</w:t>
      </w:r>
      <w:r>
        <w:rPr>
          <w:sz w:val="20"/>
        </w:rPr>
        <w:t xml:space="preserve"> and </w:t>
      </w:r>
      <w:r w:rsidR="00790C81">
        <w:rPr>
          <w:sz w:val="20"/>
        </w:rPr>
        <w:t>‘</w:t>
      </w:r>
      <w:r>
        <w:rPr>
          <w:sz w:val="20"/>
        </w:rPr>
        <w:t>Neighborhood</w:t>
      </w:r>
      <w:r w:rsidR="00790C81">
        <w:rPr>
          <w:sz w:val="20"/>
        </w:rPr>
        <w:t>’</w:t>
      </w:r>
      <w:r>
        <w:rPr>
          <w:sz w:val="20"/>
        </w:rPr>
        <w:t xml:space="preserve"> share a strong relationship with sale price</w:t>
      </w:r>
      <w:r w:rsidRPr="00F97194">
        <w:rPr>
          <w:sz w:val="20"/>
        </w:rPr>
        <w:t xml:space="preserve">. We </w:t>
      </w:r>
      <w:r>
        <w:rPr>
          <w:sz w:val="20"/>
        </w:rPr>
        <w:t>will use the variables we identified earl</w:t>
      </w:r>
      <w:r w:rsidR="00A15DC2">
        <w:rPr>
          <w:sz w:val="20"/>
        </w:rPr>
        <w:t>ier</w:t>
      </w:r>
      <w:r>
        <w:rPr>
          <w:sz w:val="20"/>
        </w:rPr>
        <w:t xml:space="preserve"> in the report </w:t>
      </w:r>
      <w:r w:rsidR="00A15DC2">
        <w:rPr>
          <w:sz w:val="20"/>
        </w:rPr>
        <w:t>to develop a model that can best explain the variation is sale price.</w:t>
      </w:r>
    </w:p>
    <w:sectPr w:rsidR="00F97194" w:rsidRPr="002D15E3">
      <w:headerReference w:type="default" r:id="rId36"/>
      <w:footerReference w:type="even" r:id="rId37"/>
      <w:footerReference w:type="default" r:id="rId38"/>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E2227" w14:textId="77777777" w:rsidR="000163BF" w:rsidRDefault="000163BF">
      <w:pPr>
        <w:spacing w:after="0" w:line="240" w:lineRule="auto"/>
      </w:pPr>
      <w:r>
        <w:separator/>
      </w:r>
    </w:p>
  </w:endnote>
  <w:endnote w:type="continuationSeparator" w:id="0">
    <w:p w14:paraId="0A1E7CAD" w14:textId="77777777" w:rsidR="000163BF" w:rsidRDefault="00016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8A" w14:textId="77777777" w:rsidR="00541E0A" w:rsidRDefault="00541E0A">
    <w:pPr>
      <w:jc w:val="right"/>
    </w:pPr>
  </w:p>
  <w:p w14:paraId="59C98F67" w14:textId="77777777" w:rsidR="00541E0A" w:rsidRDefault="00541E0A"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248F4C12" w14:textId="77777777" w:rsidR="00541E0A" w:rsidRDefault="00541E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id w:val="-405526225"/>
      <w:docPartObj>
        <w:docPartGallery w:val="Page Numbers (Bottom of Page)"/>
        <w:docPartUnique/>
      </w:docPartObj>
    </w:sdtPr>
    <w:sdtEndPr>
      <w:rPr>
        <w:noProof/>
      </w:rPr>
    </w:sdtEndPr>
    <w:sdtContent>
      <w:p w14:paraId="6D0EDD9F" w14:textId="01130098" w:rsidR="00541E0A" w:rsidRPr="005D120C" w:rsidRDefault="00541E0A">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5A64BC">
          <w:rPr>
            <w:noProof/>
            <w:color w:val="3F1D5A" w:themeColor="accent1"/>
          </w:rPr>
          <w:t>7</w:t>
        </w:r>
        <w:r w:rsidRPr="005D120C">
          <w:rPr>
            <w:noProof/>
            <w:color w:val="3F1D5A" w:themeColor="accent1"/>
          </w:rPr>
          <w:fldChar w:fldCharType="end"/>
        </w:r>
      </w:p>
    </w:sdtContent>
  </w:sdt>
  <w:p w14:paraId="6E5913AC" w14:textId="77777777" w:rsidR="00541E0A" w:rsidRDefault="00541E0A"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B9D66" w14:textId="77777777" w:rsidR="000163BF" w:rsidRDefault="000163BF">
      <w:pPr>
        <w:spacing w:after="0" w:line="240" w:lineRule="auto"/>
      </w:pPr>
      <w:r>
        <w:separator/>
      </w:r>
    </w:p>
  </w:footnote>
  <w:footnote w:type="continuationSeparator" w:id="0">
    <w:p w14:paraId="6FE26CF7" w14:textId="77777777" w:rsidR="000163BF" w:rsidRDefault="00016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alias w:val="Title"/>
      <w:id w:val="-1396499233"/>
      <w:showingPlcHdr/>
      <w:dataBinding w:prefixMappings="xmlns:ns0='http://schemas.openxmlformats.org/package/2006/metadata/core-properties' xmlns:ns1='http://purl.org/dc/elements/1.1/'" w:xpath="/ns0:coreProperties[1]/ns1:title[1]" w:storeItemID="{6C3C8BC8-F283-45AE-878A-BAB7291924A1}"/>
      <w:text/>
    </w:sdtPr>
    <w:sdtContent>
      <w:p w14:paraId="65CEE73F" w14:textId="353C415A" w:rsidR="00541E0A" w:rsidRDefault="00541E0A">
        <w:pPr>
          <w:spacing w:after="0"/>
          <w:jc w:val="center"/>
          <w:rPr>
            <w:color w:val="E4E9EF" w:themeColor="background2"/>
          </w:rPr>
        </w:pPr>
        <w:r>
          <w:rPr>
            <w:color w:val="3F1D5A" w:themeColor="accent1"/>
          </w:rPr>
          <w:t xml:space="preserve">     </w:t>
        </w:r>
      </w:p>
    </w:sdtContent>
  </w:sdt>
  <w:p w14:paraId="4D8A5006" w14:textId="77777777" w:rsidR="00541E0A" w:rsidRPr="005D120C" w:rsidRDefault="00541E0A">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26D"/>
    <w:rsid w:val="000163BF"/>
    <w:rsid w:val="001115F5"/>
    <w:rsid w:val="00172D10"/>
    <w:rsid w:val="0017581F"/>
    <w:rsid w:val="001A2155"/>
    <w:rsid w:val="001A2675"/>
    <w:rsid w:val="001C62C8"/>
    <w:rsid w:val="001E2D00"/>
    <w:rsid w:val="00260E5B"/>
    <w:rsid w:val="002A2E02"/>
    <w:rsid w:val="002D15E3"/>
    <w:rsid w:val="00363AB1"/>
    <w:rsid w:val="00374C02"/>
    <w:rsid w:val="00426F60"/>
    <w:rsid w:val="004E6468"/>
    <w:rsid w:val="004F53E9"/>
    <w:rsid w:val="00541E0A"/>
    <w:rsid w:val="005A64BC"/>
    <w:rsid w:val="005A73CA"/>
    <w:rsid w:val="005D120C"/>
    <w:rsid w:val="0062278D"/>
    <w:rsid w:val="0063285E"/>
    <w:rsid w:val="00683548"/>
    <w:rsid w:val="006D4C73"/>
    <w:rsid w:val="00701D4B"/>
    <w:rsid w:val="00732598"/>
    <w:rsid w:val="00790C81"/>
    <w:rsid w:val="0089426D"/>
    <w:rsid w:val="008A25CD"/>
    <w:rsid w:val="00901939"/>
    <w:rsid w:val="0096164A"/>
    <w:rsid w:val="009823B0"/>
    <w:rsid w:val="00A15DC2"/>
    <w:rsid w:val="00A272E4"/>
    <w:rsid w:val="00A3431F"/>
    <w:rsid w:val="00B76B9C"/>
    <w:rsid w:val="00B903A7"/>
    <w:rsid w:val="00C07D6B"/>
    <w:rsid w:val="00CB7422"/>
    <w:rsid w:val="00CD1217"/>
    <w:rsid w:val="00CF6BBB"/>
    <w:rsid w:val="00DA7B31"/>
    <w:rsid w:val="00F97194"/>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98D43"/>
  <w15:docId w15:val="{8F86A372-4470-4D93-995D-0D18C5E1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62278D"/>
    <w:pPr>
      <w:spacing w:after="100"/>
    </w:pPr>
  </w:style>
  <w:style w:type="paragraph" w:styleId="TOC2">
    <w:name w:val="toc 2"/>
    <w:basedOn w:val="Normal"/>
    <w:next w:val="Normal"/>
    <w:autoRedefine/>
    <w:uiPriority w:val="39"/>
    <w:unhideWhenUsed/>
    <w:rsid w:val="0062278D"/>
    <w:pPr>
      <w:spacing w:after="100"/>
      <w:ind w:left="220"/>
    </w:pPr>
  </w:style>
  <w:style w:type="character" w:styleId="Hyperlink">
    <w:name w:val="Hyperlink"/>
    <w:basedOn w:val="DefaultParagraphFont"/>
    <w:uiPriority w:val="99"/>
    <w:unhideWhenUsed/>
    <w:rsid w:val="0062278D"/>
    <w:rPr>
      <w:color w:val="F3642C" w:themeColor="hyperlink"/>
      <w:u w:val="single"/>
    </w:rPr>
  </w:style>
  <w:style w:type="character" w:styleId="CommentReference">
    <w:name w:val="annotation reference"/>
    <w:basedOn w:val="DefaultParagraphFont"/>
    <w:uiPriority w:val="99"/>
    <w:semiHidden/>
    <w:unhideWhenUsed/>
    <w:rsid w:val="00A3431F"/>
    <w:rPr>
      <w:sz w:val="16"/>
      <w:szCs w:val="16"/>
    </w:rPr>
  </w:style>
  <w:style w:type="paragraph" w:styleId="CommentText">
    <w:name w:val="annotation text"/>
    <w:basedOn w:val="Normal"/>
    <w:link w:val="CommentTextChar"/>
    <w:uiPriority w:val="99"/>
    <w:semiHidden/>
    <w:unhideWhenUsed/>
    <w:rsid w:val="00A3431F"/>
    <w:pPr>
      <w:spacing w:line="240" w:lineRule="auto"/>
    </w:pPr>
    <w:rPr>
      <w:sz w:val="20"/>
      <w:szCs w:val="20"/>
    </w:rPr>
  </w:style>
  <w:style w:type="character" w:customStyle="1" w:styleId="CommentTextChar">
    <w:name w:val="Comment Text Char"/>
    <w:basedOn w:val="DefaultParagraphFont"/>
    <w:link w:val="CommentText"/>
    <w:uiPriority w:val="99"/>
    <w:semiHidden/>
    <w:rsid w:val="00A3431F"/>
    <w:rPr>
      <w:sz w:val="20"/>
      <w:szCs w:val="20"/>
    </w:rPr>
  </w:style>
  <w:style w:type="paragraph" w:styleId="CommentSubject">
    <w:name w:val="annotation subject"/>
    <w:basedOn w:val="CommentText"/>
    <w:next w:val="CommentText"/>
    <w:link w:val="CommentSubjectChar"/>
    <w:uiPriority w:val="99"/>
    <w:semiHidden/>
    <w:unhideWhenUsed/>
    <w:rsid w:val="00A3431F"/>
    <w:rPr>
      <w:b/>
      <w:bCs/>
    </w:rPr>
  </w:style>
  <w:style w:type="character" w:customStyle="1" w:styleId="CommentSubjectChar">
    <w:name w:val="Comment Subject Char"/>
    <w:basedOn w:val="CommentTextChar"/>
    <w:link w:val="CommentSubject"/>
    <w:uiPriority w:val="99"/>
    <w:semiHidden/>
    <w:rsid w:val="00A3431F"/>
    <w:rPr>
      <w:b/>
      <w:bCs/>
      <w:sz w:val="20"/>
      <w:szCs w:val="20"/>
    </w:rPr>
  </w:style>
  <w:style w:type="paragraph" w:styleId="FootnoteText">
    <w:name w:val="footnote text"/>
    <w:basedOn w:val="Normal"/>
    <w:link w:val="FootnoteTextChar"/>
    <w:uiPriority w:val="99"/>
    <w:semiHidden/>
    <w:unhideWhenUsed/>
    <w:rsid w:val="00CD12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1217"/>
    <w:rPr>
      <w:sz w:val="20"/>
      <w:szCs w:val="20"/>
    </w:rPr>
  </w:style>
  <w:style w:type="character" w:styleId="FootnoteReference">
    <w:name w:val="footnote reference"/>
    <w:basedOn w:val="DefaultParagraphFont"/>
    <w:uiPriority w:val="99"/>
    <w:semiHidden/>
    <w:unhideWhenUsed/>
    <w:rsid w:val="00CD1217"/>
    <w:rPr>
      <w:vertAlign w:val="superscript"/>
    </w:rPr>
  </w:style>
  <w:style w:type="paragraph" w:styleId="Revision">
    <w:name w:val="Revision"/>
    <w:hidden/>
    <w:uiPriority w:val="99"/>
    <w:semiHidden/>
    <w:rsid w:val="00790C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file:///C:\Users\eshai\SB%20Projects\Cap%202\Deliverable%20Report.docx"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file:///C:\Users\eshai\SB%20Projects\Cap%202\Deliverable%20Report.docx"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4.svg"/><Relationship Id="rId19" Type="http://schemas.openxmlformats.org/officeDocument/2006/relationships/hyperlink" Target="file:///C:\Users\eshai\SB%20Projects\Cap%202\Deliverable%20Report.docx"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hai\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29313-D8E3-4765-ABE3-1B7CB7230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375</TotalTime>
  <Pages>9</Pages>
  <Words>892</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Leoman Momoh</dc:creator>
  <cp:keywords/>
  <dc:description/>
  <cp:lastModifiedBy>Leoman Momoh</cp:lastModifiedBy>
  <cp:revision>6</cp:revision>
  <cp:lastPrinted>2009-08-05T20:41:00Z</cp:lastPrinted>
  <dcterms:created xsi:type="dcterms:W3CDTF">2018-02-27T16:28:00Z</dcterms:created>
  <dcterms:modified xsi:type="dcterms:W3CDTF">2018-02-28T01:42:00Z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